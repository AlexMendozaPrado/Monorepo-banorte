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BC768" w14:textId="77777777" w:rsidR="00C9399A" w:rsidRPr="00905F9A" w:rsidRDefault="00763108" w:rsidP="00DE3D1F">
      <w:pPr>
        <w:sectPr w:rsidR="00C9399A" w:rsidRPr="00905F9A" w:rsidSect="00E549F7">
          <w:headerReference w:type="default" r:id="rId11"/>
          <w:footerReference w:type="default" r:id="rId12"/>
          <w:headerReference w:type="first" r:id="rId13"/>
          <w:pgSz w:w="12240" w:h="15840"/>
          <w:pgMar w:top="1418" w:right="1418" w:bottom="1418" w:left="1418" w:header="709" w:footer="709" w:gutter="0"/>
          <w:cols w:space="708"/>
          <w:titlePg/>
          <w:docGrid w:linePitch="360"/>
        </w:sectPr>
      </w:pPr>
      <w:r>
        <w:rPr>
          <w:noProof/>
          <w:lang w:eastAsia="es-MX"/>
        </w:rPr>
        <mc:AlternateContent>
          <mc:Choice Requires="wps">
            <w:drawing>
              <wp:anchor distT="0" distB="0" distL="114300" distR="114300" simplePos="0" relativeHeight="251658241" behindDoc="0" locked="0" layoutInCell="1" allowOverlap="1" wp14:anchorId="11BBC7A0" wp14:editId="71625AB1">
                <wp:simplePos x="0" y="0"/>
                <wp:positionH relativeFrom="column">
                  <wp:posOffset>-290830</wp:posOffset>
                </wp:positionH>
                <wp:positionV relativeFrom="paragraph">
                  <wp:posOffset>8243571</wp:posOffset>
                </wp:positionV>
                <wp:extent cx="6867525" cy="704850"/>
                <wp:effectExtent l="0" t="0" r="9525" b="57150"/>
                <wp:wrapNone/>
                <wp:docPr id="2" name="12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7525" cy="704850"/>
                        </a:xfrm>
                        <a:prstGeom prst="rect">
                          <a:avLst/>
                        </a:prstGeom>
                        <a:noFill/>
                        <a:ln w="6350">
                          <a:noFill/>
                        </a:ln>
                        <a:effectLst>
                          <a:glow rad="127000">
                            <a:schemeClr val="bg1"/>
                          </a:glow>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14:paraId="7F5B689C" w14:textId="77777777" w:rsidR="00B868D1" w:rsidRDefault="00B868D1" w:rsidP="00FE0F54">
                            <w:pPr>
                              <w:pStyle w:val="Default"/>
                            </w:pPr>
                          </w:p>
                          <w:p w14:paraId="70C9286C" w14:textId="4502239E" w:rsidR="00B868D1" w:rsidRPr="00FE0F54" w:rsidRDefault="00B868D1" w:rsidP="00FE0F54">
                            <w:pPr>
                              <w:pStyle w:val="Default"/>
                              <w:jc w:val="right"/>
                              <w:rPr>
                                <w:color w:val="FFFFFF" w:themeColor="background1"/>
                                <w:sz w:val="28"/>
                                <w:szCs w:val="28"/>
                              </w:rPr>
                            </w:pPr>
                            <w:r>
                              <w:t xml:space="preserve"> </w:t>
                            </w:r>
                            <w:r>
                              <w:rPr>
                                <w:color w:val="FFFFFF" w:themeColor="background1"/>
                                <w:sz w:val="28"/>
                                <w:szCs w:val="28"/>
                              </w:rPr>
                              <w:t xml:space="preserve">Fecha: {fechaEmision}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BBC7A0" id="_x0000_t202" coordsize="21600,21600" o:spt="202" path="m,l,21600r21600,l21600,xe">
                <v:stroke joinstyle="miter"/>
                <v:path gradientshapeok="t" o:connecttype="rect"/>
              </v:shapetype>
              <v:shape id="12 Cuadro de texto" o:spid="_x0000_s1026" type="#_x0000_t202" style="position:absolute;left:0;text-align:left;margin-left:-22.9pt;margin-top:649.1pt;width:540.75pt;height:5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7duy2wIAADMGAAAOAAAAZHJzL2Uyb0RvYy54bWysVF9v2jAQf5+072D5fU2gUFhUqFirTpNQ W5VOfTaOTaI6Ps82JOzT7+wkwNheOu0lufP9v9/dXd80lSI7YV0JekYHFyklQnPIS72Z0e8v95+m lDjPdM4UaDGje+Hozfzjh+vaZGIIBahcWIJOtMtqM6OF9yZLEscLUTF3AUZoFEqwFfPI2k2SW1aj 90olwzS9SmqwubHAhXP4etcK6Tz6l1Jw/yilE56oGcXcfPza+F2HbzK/ZtnGMlOUvEuD/UMWFSs1 Bj24umOeka0t/3BVldyCA+kvOFQJSFlyEWvAagbpWTWrghkRa8HmOHNok/t/bvnDbmWeLPHNF2gQ wFiEM0vgbw57k9TGZZ1O6KnLHGqHQhtpq/DHEggaYm/3h36KxhOOj1fTq8l4OKaEo2ySjqbj2PDk aG2s818FVCQQM2oRr5gB2y2dD/FZ1quEYBruS6UiZkqTGiNcosvfJGihdHgREX10E5iNgppYlmOF w0matjZxyMStsmTHcDzWm0EYB3QQtIMVbL2wqyKvyVpt7XMwH6dTtCZ5GdK9nA5aBgcqug0cUxvc BK8oseBfS19EFENvgstQzTGiYvytrVeZgrVpjDC9vk2ddkzqkEzkTqqLGLWwRID8XokQSulnIUmZ R3TCw1m9jHOhfV9z1A5aEjv8HsNOP5i2Sb3H+GARI4P2B+Oq1GBjb87Szt/6lGWrj/04qTuQvlk3 iGQg15DvcbwRijijzvD7EiFYMuefmMVVR8TwfPlH/EiEfUahoygpwP7823vQxw1EKSU1no4ZdT+2 zApK1DeNu/l5MBqhWx+Z0XgyRMaeStanEr2tbgHHb4CH0vBIBn2velJaqF7xyi1CVBQxzTE2jlhP 3vr2oOGV5GKxiEp4XQzzS70yvN/qMEwvzSuzpts2j3v6AP2RYdnZ0rW6ARgNi60HWcaNPHa1azxe pjiS3RUNp++Uj1rHWz//BQAA//8DAFBLAwQUAAYACAAAACEAa0M8ZeUAAAAOAQAADwAAAGRycy9k b3ducmV2LnhtbEyPzU7DMBCE70i8g7VI3Fqb0NAmxKkQqPwItUDpA7jxNgn4J4rdNrw92xPcZjWj mW+L+WANO2AfWu8kXI0FMHSV162rJWw+F6MZsBCV08p4hxJ+MMC8PD8rVK790X3gYR1rRiUu5EpC E2OXcx6qBq0KY9+hI2/ne6sinX3Nda+OVG4NT4S44Va1jhYa1eF9g9X3em8lDI9f72/Th2e9CMPL 08ak2etqt5Ty8mK4uwUWcYh/YTjhEzqUxLT1e6cDMxJGk5TQIxlJNkuAnSLiOp0C25KaiCwBXhb8 /xvlLwAAAP//AwBQSwECLQAUAAYACAAAACEAtoM4kv4AAADhAQAAEwAAAAAAAAAAAAAAAAAAAAAA W0NvbnRlbnRfVHlwZXNdLnhtbFBLAQItABQABgAIAAAAIQA4/SH/1gAAAJQBAAALAAAAAAAAAAAA AAAAAC8BAABfcmVscy8ucmVsc1BLAQItABQABgAIAAAAIQCx7duy2wIAADMGAAAOAAAAAAAAAAAA AAAAAC4CAABkcnMvZTJvRG9jLnhtbFBLAQItABQABgAIAAAAIQBrQzxl5QAAAA4BAAAPAAAAAAAA AAAAAAAAADUFAABkcnMvZG93bnJldi54bWxQSwUGAAAAAAQABADzAAAARwYAAAAA " filled="f" stroked="f" strokeweight=".5pt">
                <v:shadow on="t" color="black" opacity="26214f" origin="-.5,-.5" offset=".74836mm,.74836mm"/>
                <v:textbox>
                  <w:txbxContent>
                    <w:p w14:paraId="7F5B689C" w14:textId="77777777" w:rsidR="00B868D1" w:rsidRDefault="00B868D1" w:rsidP="00FE0F54">
                      <w:pPr>
                        <w:pStyle w:val="Default"/>
                      </w:pPr>
                    </w:p>
                    <w:p w14:paraId="70C9286C" w14:textId="4502239E" w:rsidR="00B868D1" w:rsidRPr="00FE0F54" w:rsidRDefault="00B868D1" w:rsidP="00FE0F54">
                      <w:pPr>
                        <w:pStyle w:val="Default"/>
                        <w:jc w:val="right"/>
                        <w:rPr>
                          <w:color w:val="FFFFFF" w:themeColor="background1"/>
                          <w:sz w:val="28"/>
                          <w:szCs w:val="28"/>
                        </w:rPr>
                      </w:pPr>
                      <w:r>
                        <w:t xml:space="preserve"> </w:t>
                      </w:r>
                      <w:r>
                        <w:rPr>
                          <w:color w:val="FFFFFF" w:themeColor="background1"/>
                          <w:sz w:val="28"/>
                          <w:szCs w:val="28"/>
                        </w:rPr>
                        <w:t xml:space="preserve">Fecha: {fechaEmision} </w:t>
                      </w:r>
                    </w:p>
                  </w:txbxContent>
                </v:textbox>
              </v:shape>
            </w:pict>
          </mc:Fallback>
        </mc:AlternateContent>
        <mc:AlternateContent>
          <mc:Choice Requires="wps">
            <w:drawing>
              <wp:anchor distT="0" distB="0" distL="114300" distR="114300" simplePos="0" relativeHeight="251658240" behindDoc="0" locked="1" layoutInCell="1" allowOverlap="1" wp14:anchorId="11BBC7A2" wp14:editId="11BBC7A3">
                <wp:simplePos x="0" y="0"/>
                <wp:positionH relativeFrom="page">
                  <wp:align>center</wp:align>
                </wp:positionH>
                <wp:positionV relativeFrom="page">
                  <wp:align>center</wp:align>
                </wp:positionV>
                <wp:extent cx="6845256"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256" cy="1403985"/>
                        </a:xfrm>
                        <a:prstGeom prst="rect">
                          <a:avLst/>
                        </a:prstGeom>
                        <a:noFill/>
                        <a:ln w="9525">
                          <a:noFill/>
                          <a:miter lim="800000"/>
                          <a:headEnd/>
                          <a:tailEnd/>
                        </a:ln>
                      </wps:spPr>
                      <wps:txbx>
                        <w:txbxContent>
                          <w:sdt>
                            <w:sdtPr>
                              <w:rPr>
                                <w:rStyle w:val="TtuloCertificacin"/>
                              </w:rPr>
                              <w:alias w:val="Certificación"/>
                              <w:tag w:val="Tipo de certificación"/>
                              <w:id w:val="2003393102"/>
                              <w:lock w:val="sdtLocked"/>
                              <w:comboBox>
                                <w:listItem w:displayText="CERTIFICACIÓN INTERREDES SEGURO" w:value="CERTIFICACIÓN INTERREDES SEGURO"/>
                                <w:listItem w:displayText="PRE-CERTIFICACIÓN INTERREDES SEGURO" w:value="PRE-CERTIFICACIÓN INTERREDES SEGURO"/>
                              </w:comboBox>
                            </w:sdtPr>
                            <w:sdtEndPr>
                              <w:rPr>
                                <w:rStyle w:val="TtuloCertificacin"/>
                              </w:rPr>
                            </w:sdtEndPr>
                            <w:sdtContent>
                              <w:p w14:paraId="11BBC7B5" w14:textId="6B0BD661" w:rsidR="00B868D1" w:rsidRDefault="00B868D1" w:rsidP="00E549F7">
                                <w:pPr>
                                  <w:jc w:val="center"/>
                                  <w:rPr>
                                    <w:rStyle w:val="TtuloCertificacin"/>
                                  </w:rPr>
                                </w:pPr>
                                <w:r>
                                  <w:rPr>
                                    <w:rStyle w:val="TtuloCertificacin"/>
                                  </w:rPr>
                                  <w:t>CERTIFICACIÓN {tipoProducto}{esquemaAgregador}</w:t>
                                </w:r>
                              </w:p>
                            </w:sdtContent>
                          </w:sdt>
                          <w:p w14:paraId="1E59FC83" w14:textId="0EC2572D" w:rsidR="00B868D1" w:rsidRDefault="007E1859" w:rsidP="00E549F7">
                            <w:pPr>
                              <w:jc w:val="center"/>
                            </w:pPr>
                            <w:r>
                              <w:rPr>
                                <w:rStyle w:val="TtuloCertificacin"/>
                              </w:rPr>
                              <w:t xml:space="preserve">{nombreComercio}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BBC7A2" id="Cuadro de texto 2" o:spid="_x0000_s1027" type="#_x0000_t202" style="position:absolute;left:0;text-align:left;margin-left:0;margin-top:0;width:539pt;height:110.55pt;z-index:251658240;visibility:visible;mso-wrap-style:square;mso-width-percent:0;mso-height-percent:200;mso-wrap-distance-left:9pt;mso-wrap-distance-top:0;mso-wrap-distance-right:9pt;mso-wrap-distance-bottom:0;mso-position-horizontal:center;mso-position-horizontal-relative:page;mso-position-vertical:center;mso-position-vertical-relative:page;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qPbV/AEAANUDAAAOAAAAZHJzL2Uyb0RvYy54bWysU9uO2yAQfa/Uf0C8N3ZSJ02sOKvtblNV 2l6kbT8AYxyjAkOBxE6/fgfszUbtW1U/IIYxZ+acOWxvBq3ISTgvwVR0PsspEYZDI82hoj++79+s KfGBmYYpMKKiZ+Hpze71q21vS7GADlQjHEEQ48veVrQLwZZZ5nknNPMzsMJgsgWnWcDQHbLGsR7R tcoWeb7KenCNdcCF93h6PybpLuG3reDha9t6EYiqKPYW0urSWsc1221ZeXDMdpJPbbB/6EIzabDo BeqeBUaOTv4FpSV34KENMw46g7aVXCQOyGae/8HmsWNWJC4ojrcXmfz/g+VfTo/2myNheA8DDjCR 8PYB+E9PDNx1zBzErXPQd4I1WHgeJct668vpapTalz6C1P1naHDI7BggAQ2t01EV5EkQHQdwvogu hkA4Hq7WxXKxXFHCMTcv8reb9TLVYOXzdet8+ChAk7ipqMOpJnh2evAhtsPK519iNQN7qVSarDKk r+gGC6QLVxktAxpPSV3RdR6/0QqR5QfTpMuBSTXusYAyE+3IdOQchnogspk0iSrU0JxRBwejz/Bd 4KYD95uSHj1WUf/ryJygRH0yqOVmXhTRlCkolu8WGLjrTH2dYYYjVEUDJeP2LiQjR8re3qLme5nU eOlkahm9k0SafB7NeR2nv15e4+4JAAD//wMAUEsDBBQABgAIAAAAIQAKZ0K52gAAAAYBAAAPAAAA ZHJzL2Rvd25yZXYueG1sTI/NTsMwEITvSH0Haytxo3ZyoFWIU1VVf45AG3F24yWJiNeW7abh7XG5 wGWk0axmvi3XkxnYiD70liRkCwEMqbG6p1ZCfd4/rYCFqEirwRJK+MYA62r2UKpC2xu943iKLUsl FAoloYvRFZyHpkOjwsI6pJR9Wm9UTNa3XHt1S+Vm4LkQz9yontJCpxxuO2y+TlcjwUV3WB7969tm tx9F/XGo877dSfk4nzYvwCJO8e8Y7vgJHarEdLFX0oENEtIj8VfvmViukr9IyPMsA16V/D9+9QMA AP//AwBQSwECLQAUAAYACAAAACEAtoM4kv4AAADhAQAAEwAAAAAAAAAAAAAAAAAAAAAAW0NvbnRl bnRfVHlwZXNdLnhtbFBLAQItABQABgAIAAAAIQA4/SH/1gAAAJQBAAALAAAAAAAAAAAAAAAAAC8B AABfcmVscy8ucmVsc1BLAQItABQABgAIAAAAIQCFqPbV/AEAANUDAAAOAAAAAAAAAAAAAAAAAC4C AABkcnMvZTJvRG9jLnhtbFBLAQItABQABgAIAAAAIQAKZ0K52gAAAAYBAAAPAAAAAAAAAAAAAAAA AFYEAABkcnMvZG93bnJldi54bWxQSwUGAAAAAAQABADzAAAAXQUAAAAA " filled="f" stroked="f">
                <v:textbox style="mso-fit-shape-to-text:t">
                  <w:txbxContent>
                    <w:sdt>
                      <w:sdtPr>
                        <w:rPr>
                          <w:rStyle w:val="TtuloCertificacin"/>
                        </w:rPr>
                        <w:alias w:val="Certificación"/>
                        <w:tag w:val="Tipo de certificación"/>
                        <w:id w:val="2003393102"/>
                        <w:lock w:val="sdtLocked"/>
                        <w:comboBox>
                          <w:listItem w:displayText="CERTIFICACIÓN INTERREDES SEGURO" w:value="CERTIFICACIÓN INTERREDES SEGURO"/>
                          <w:listItem w:displayText="PRE-CERTIFICACIÓN INTERREDES SEGURO" w:value="PRE-CERTIFICACIÓN INTERREDES SEGURO"/>
                        </w:comboBox>
                      </w:sdtPr>
                      <w:sdtEndPr>
                        <w:rPr>
                          <w:rStyle w:val="TtuloCertificacin"/>
                        </w:rPr>
                      </w:sdtEndPr>
                      <w:sdtContent>
                        <w:p w14:paraId="11BBC7B5" w14:textId="6B0BD661" w:rsidR="00B868D1" w:rsidRDefault="00B868D1" w:rsidP="00E549F7">
                          <w:pPr>
                            <w:jc w:val="center"/>
                            <w:rPr>
                              <w:rStyle w:val="TtuloCertificacin"/>
                            </w:rPr>
                          </w:pPr>
                          <w:r>
                            <w:rPr>
                              <w:rStyle w:val="TtuloCertificacin"/>
                            </w:rPr>
                            <w:t>CERTIFICACIÓN {tipoProducto}{esquemaAgregador}</w:t>
                          </w:r>
                        </w:p>
                      </w:sdtContent>
                    </w:sdt>
                    <w:p w14:paraId="1E59FC83" w14:textId="0EC2572D" w:rsidR="00B868D1" w:rsidRDefault="007E1859" w:rsidP="00E549F7">
                      <w:pPr>
                        <w:jc w:val="center"/>
                      </w:pPr>
                      <w:r>
                        <w:rPr>
                          <w:rStyle w:val="TtuloCertificacin"/>
                        </w:rPr>
                        <w:t xml:space="preserve">{nombreComercio} </w:t>
                      </w:r>
                    </w:p>
                  </w:txbxContent>
                </v:textbox>
                <w10:wrap anchorx="page" anchory="page"/>
                <w10:anchorlock/>
              </v:shape>
            </w:pict>
          </mc:Fallback>
        </mc:AlternateContent>
      </w:r>
    </w:p>
    <w:p w14:paraId="11BBC76D" w14:textId="1CB34472" w:rsidR="00763108" w:rsidRPr="00524380" w:rsidRDefault="00C51586" w:rsidP="00763108">
      <w:pPr>
        <w:rPr>
          <w:b/>
        </w:rPr>
      </w:pPr>
      <w:sdt>
        <w:sdtPr>
          <w:rPr>
            <w:rFonts w:asciiTheme="minorHAnsi" w:hAnsiTheme="minorHAnsi"/>
            <w:b/>
            <w:sz w:val="22"/>
          </w:rPr>
          <w:id w:val="1700889372"/>
          <w:placeholder>
            <w:docPart w:val="8C6C0FB5CF8345A6B43FE95E50921AE2"/>
          </w:placeholder>
          <w:text/>
        </w:sdtPr>
        <w:sdtEndPr/>
        <w:sdtContent>
          <w:r>
            <w:rPr>
              <w:rFonts w:asciiTheme="minorHAnsi" w:hAnsiTheme="minorHAnsi"/>
              <w:b/>
              <w:sz w:val="22"/>
            </w:rPr>
            <w:t>{nombreCertificadorComercio}</w:t>
          </w:r>
        </w:sdtContent>
      </w:sdt>
    </w:p>
    <w:p w14:paraId="11BBC76E" w14:textId="2B59B835" w:rsidR="00763108" w:rsidRDefault="00763108" w:rsidP="00763108">
      <w:r>
        <w:t>Coordinador de Certificación del Comercio</w:t>
      </w:r>
    </w:p>
    <w:p w14:paraId="11BBC76F" w14:textId="77777777" w:rsidR="00763108" w:rsidRDefault="00763108" w:rsidP="00763108">
      <w:pPr>
        <w:spacing w:after="0"/>
      </w:pPr>
    </w:p>
    <w:p w14:paraId="315DD9A9" w14:textId="5558C152" w:rsidR="00E27965" w:rsidRDefault="00E27965" w:rsidP="00763108">
      <w:pPr>
        <w:spacing w:after="0"/>
      </w:pPr>
      <w:r>
        <w:t xml:space="preserve">Por medio de la presente informamos que el proceso de certificación para Payworks {tipoProducto} se efectuó con éxito. La certificación se realizó para el cliente </w:t>
      </w:r>
      <w:r>
        <w:rPr>
          <w:b/>
        </w:rPr>
        <w:t>{nombreCliente}</w:t>
      </w:r>
      <w:r>
        <w:t xml:space="preserve">, con RFC </w:t>
      </w:r>
      <w:r>
        <w:rPr>
          <w:b/>
        </w:rPr>
        <w:t>{rfc}</w:t>
      </w:r>
      <w:r>
        <w:t xml:space="preserve"> y número de cliente </w:t>
      </w:r>
      <w:r>
        <w:rPr>
          <w:b/>
        </w:rPr>
        <w:t>{numeroCliente}</w:t>
      </w:r>
      <w:r>
        <w:t>. Las afiliaciones utilizadas durante la certificación son las siguientes:</w:t>
      </w:r>
    </w:p>
    <w:p w14:paraId="7873FDE2" w14:textId="77777777" w:rsidR="00E27965" w:rsidRDefault="00E27965" w:rsidP="00763108">
      <w:pPr>
        <w:spacing w:after="0"/>
      </w:pPr>
    </w:p>
    <w:tbl>
      <w:tblPr>
        <w:tblStyle w:val="CertificacinBanorte"/>
        <w:tblW w:w="5580" w:type="dxa"/>
        <w:jc w:val="center"/>
        <w:tblLook w:val="04A0" w:firstRow="1" w:lastRow="0" w:firstColumn="1" w:lastColumn="0" w:noHBand="0" w:noVBand="1"/>
      </w:tblPr>
      <w:tblGrid>
        <w:gridCol w:w="2620"/>
        <w:gridCol w:w="2960"/>
      </w:tblGrid>
      <w:tr w:rsidR="00867460" w:rsidRPr="00867460" w14:paraId="3EEA589B" w14:textId="77777777" w:rsidTr="00A66552">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620" w:type="dxa"/>
            <w:noWrap/>
            <w:hideMark/>
          </w:tcPr>
          <w:p w14:paraId="68D4D20D" w14:textId="06B89816" w:rsidR="00867460" w:rsidRPr="00867460" w:rsidRDefault="00867460" w:rsidP="00867460">
            <w:pPr>
              <w:ind w:firstLine="0"/>
              <w:jc w:val="center"/>
              <w:rPr>
                <w:rFonts w:ascii="Calibri" w:eastAsia="Times New Roman" w:hAnsi="Calibri" w:cs="Times New Roman"/>
                <w:b w:val="0"/>
                <w:sz w:val="22"/>
                <w:lang w:eastAsia="es-MX"/>
              </w:rPr>
            </w:pPr>
            <w:r>
              <w:rPr>
                <w:rFonts w:ascii="Calibri" w:eastAsia="Times New Roman" w:hAnsi="Calibri" w:cs="Times New Roman"/>
                <w:sz w:val="22"/>
                <w:lang w:eastAsia="es-MX"/>
              </w:rPr>
              <w:t>Número de afiliación</w:t>
            </w:r>
          </w:p>
        </w:tc>
        <w:tc>
          <w:tcPr>
            <w:tcW w:w="2960" w:type="dxa"/>
            <w:noWrap/>
            <w:hideMark/>
          </w:tcPr>
          <w:p w14:paraId="478B1D28" w14:textId="77777777" w:rsidR="00867460" w:rsidRPr="00867460" w:rsidRDefault="00867460" w:rsidP="00867460">
            <w:pPr>
              <w:ind w:firstLine="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b w:val="0"/>
                <w:sz w:val="22"/>
                <w:lang w:eastAsia="es-MX"/>
              </w:rPr>
            </w:pPr>
            <w:r>
              <w:rPr>
                <w:rFonts w:ascii="Calibri" w:eastAsia="Times New Roman" w:hAnsi="Calibri" w:cs="Times New Roman"/>
                <w:sz w:val="22"/>
                <w:lang w:eastAsia="es-MX"/>
              </w:rPr>
              <w:t>Nombre de la afiliación</w:t>
            </w:r>
          </w:p>
        </w:tc>
      </w:tr>
      <w:tr w:rsidR="00867460" w:rsidRPr="00867460" w14:paraId="603FB2BB" w14:textId="77777777" w:rsidTr="00A66552">
        <w:trPr>
          <w:trHeight w:val="315"/>
          <w:jc w:val="center"/>
        </w:trPr>
        <w:tc>
          <w:tcPr>
            <w:cnfStyle w:val="001000000000" w:firstRow="0" w:lastRow="0" w:firstColumn="1" w:lastColumn="0" w:oddVBand="0" w:evenVBand="0" w:oddHBand="0" w:evenHBand="0" w:firstRowFirstColumn="0" w:firstRowLastColumn="0" w:lastRowFirstColumn="0" w:lastRowLastColumn="0"/>
            <w:tcW w:w="2620" w:type="dxa"/>
            <w:noWrap/>
            <w:hideMark/>
          </w:tcPr>
          <w:p w14:paraId="3F55FA51" w14:textId="65CAE46E" w:rsidR="00867460" w:rsidRPr="00867460" w:rsidRDefault="0064700F" w:rsidP="00867460">
            <w:pPr>
              <w:ind w:firstLine="0"/>
              <w:jc w:val="center"/>
              <w:rPr>
                <w:rFonts w:ascii="Calibri" w:eastAsia="Times New Roman" w:hAnsi="Calibri" w:cs="Times New Roman"/>
                <w:b w:val="0"/>
                <w:color w:val="000000"/>
                <w:sz w:val="22"/>
                <w:lang w:eastAsia="es-MX"/>
              </w:rPr>
            </w:pPr>
            <w:r>
              <w:rPr>
                <w:rFonts w:ascii="Calibri" w:eastAsia="Times New Roman" w:hAnsi="Calibri" w:cs="Times New Roman"/>
                <w:color w:val="000000"/>
                <w:sz w:val="22"/>
                <w:lang w:eastAsia="es-MX"/>
              </w:rPr>
              <w:t>{numeroAfiliacion}</w:t>
            </w:r>
          </w:p>
        </w:tc>
        <w:tc>
          <w:tcPr>
            <w:tcW w:w="2960" w:type="dxa"/>
            <w:noWrap/>
            <w:hideMark/>
          </w:tcPr>
          <w:p w14:paraId="6070BE41" w14:textId="07316520" w:rsidR="00867460" w:rsidRPr="00867460" w:rsidRDefault="0064700F" w:rsidP="00867460">
            <w:pPr>
              <w:ind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val="0"/>
                <w:color w:val="000000"/>
                <w:sz w:val="22"/>
                <w:lang w:eastAsia="es-MX"/>
              </w:rPr>
            </w:pPr>
            <w:r>
              <w:rPr>
                <w:rFonts w:ascii="Calibri" w:eastAsia="Times New Roman" w:hAnsi="Calibri" w:cs="Times New Roman"/>
                <w:color w:val="000000"/>
                <w:sz w:val="22"/>
                <w:lang w:eastAsia="es-MX"/>
              </w:rPr>
              <w:t>{nombreAfiliacion}</w:t>
            </w:r>
          </w:p>
        </w:tc>
      </w:tr>
    </w:tbl>
    <w:p w14:paraId="324281DA" w14:textId="77777777" w:rsidR="00867460" w:rsidRDefault="00867460" w:rsidP="00867460">
      <w:pPr>
        <w:spacing w:after="0"/>
        <w:jc w:val="center"/>
      </w:pPr>
    </w:p>
    <w:p w14:paraId="11BBC771" w14:textId="778F07B9" w:rsidR="00763108" w:rsidRDefault="007876FB" w:rsidP="00763108">
      <w:r>
        <w:t>El proceso de certificación consistió en la validación satisfactoria de las transacciones enviadas por parte del Comercio de acuerdo con especificaciones de Banorte, posterior a ello, se extrajeron del log las tramas para su análisis y una vez validadas de forma satisfactoria, se concluyó con el proceso.</w:t>
      </w:r>
    </w:p>
    <w:p w14:paraId="7B89DC21" w14:textId="4674E3AD" w:rsidR="00FE0F54" w:rsidRPr="00FE0F54" w:rsidRDefault="00FE0F54" w:rsidP="00FE0F54">
      <w:pPr>
        <w:ind w:firstLine="0"/>
        <w:rPr>
          <w:b/>
        </w:rPr>
      </w:pPr>
      <w:r>
        <w:rPr>
          <w:b/>
        </w:rPr>
        <w:t>Información general</w:t>
      </w:r>
    </w:p>
    <w:p w14:paraId="4560B57B" w14:textId="0233C566" w:rsidR="00FE0F54" w:rsidRDefault="00FE0F54" w:rsidP="00FE0F54">
      <w:pPr>
        <w:pStyle w:val="Prrafodelista"/>
        <w:numPr>
          <w:ilvl w:val="0"/>
          <w:numId w:val="4"/>
        </w:numPr>
        <w:spacing w:after="0"/>
        <w:jc w:val="left"/>
      </w:pPr>
      <w:r>
        <w:t xml:space="preserve">Esquema de integración Banorte: </w:t>
      </w:r>
      <w:r>
        <w:rPr>
          <w:b/>
          <w:bCs/>
          <w:i/>
          <w:iCs/>
        </w:rPr>
        <w:t>{esquemaIntegracion}</w:t>
      </w:r>
    </w:p>
    <w:p w14:paraId="4560B57C" w14:textId="0233C567" w:rsidR="00FE0F54" w:rsidRDefault="00FE0F54" w:rsidP="00FE0F54">
      <w:pPr>
        <w:pStyle w:val="Prrafodelista"/>
        <w:numPr>
          <w:ilvl w:val="0"/>
          <w:numId w:val="4"/>
        </w:numPr>
        <w:spacing w:after="0"/>
        <w:jc w:val="left"/>
      </w:pPr>
      <w:r>
        <w:t>Modo de transmisión: {modoTransmision}</w:t>
      </w:r>
    </w:p>
    <w:p w14:paraId="4560B57D" w14:textId="0233C568" w:rsidR="00FE0F54" w:rsidRDefault="00FE0F54" w:rsidP="00FE0F54">
      <w:pPr>
        <w:pStyle w:val="Prrafodelista"/>
        <w:numPr>
          <w:ilvl w:val="0"/>
          <w:numId w:val="4"/>
        </w:numPr>
        <w:spacing w:after="0"/>
        <w:jc w:val="left"/>
      </w:pPr>
      <w:r>
        <w:t>Mensajería: {mensajeria}</w:t>
      </w:r>
    </w:p>
    <w:p w14:paraId="4560B57E" w14:textId="0233C569" w:rsidR="00FE0F54" w:rsidRDefault="00FE0F54" w:rsidP="00FE0F54">
      <w:pPr>
        <w:pStyle w:val="Prrafodelista"/>
        <w:numPr>
          <w:ilvl w:val="0"/>
          <w:numId w:val="4"/>
        </w:numPr>
        <w:spacing w:after="0"/>
        <w:jc w:val="left"/>
      </w:pPr>
      <w:r>
        <w:t>Lenguaje: {lenguaje}</w:t>
      </w:r>
    </w:p>
    <w:p w14:paraId="640A8968" w14:textId="7C5FA5C4" w:rsidR="00FE0F54" w:rsidRDefault="00FE0F54" w:rsidP="00FE0F54">
      <w:pPr>
        <w:pStyle w:val="Prrafodelista"/>
        <w:numPr>
          <w:ilvl w:val="0"/>
          <w:numId w:val="4"/>
        </w:numPr>
        <w:spacing w:after="0"/>
        <w:jc w:val="left"/>
      </w:pPr>
      <w:r>
        <w:t>Tipo de tarjetas a procesar: {tarjetasProcesadas}</w:t>
      </w:r>
    </w:p>
    <w:p w14:paraId="640A8969" w14:textId="7C5FA5C5" w:rsidR="00FE0F54" w:rsidRDefault="00FE0F54" w:rsidP="00FE0F54">
      <w:pPr>
        <w:pStyle w:val="Prrafodelista"/>
        <w:numPr>
          <w:ilvl w:val="0"/>
          <w:numId w:val="4"/>
        </w:numPr>
        <w:spacing w:after="0"/>
        <w:jc w:val="left"/>
      </w:pPr>
      <w:r>
        <w:t>Giro del negocio: {giro}</w:t>
      </w:r>
    </w:p>
    <w:p w14:paraId="3AA203CD" w14:textId="01AF3089" w:rsidR="00FE0F54" w:rsidRDefault="00FE0F54" w:rsidP="00FE0F54">
      <w:pPr>
        <w:pStyle w:val="Prrafodelista"/>
        <w:numPr>
          <w:ilvl w:val="0"/>
          <w:numId w:val="4"/>
        </w:numPr>
        <w:spacing w:after="0"/>
        <w:jc w:val="left"/>
      </w:pPr>
      <w:r>
        <w:t xml:space="preserve">Transacciones certificadas: </w:t>
      </w:r>
      <w:r>
        <w:rPr>
          <w:b/>
          <w:bCs/>
          <w:i/>
          <w:iCs/>
        </w:rPr>
        <w:t>{transaccionesCertificadas}</w:t>
      </w:r>
    </w:p>
    <w:p w14:paraId="3AA203CE" w14:textId="01AF308A" w:rsidR="00FE0F54" w:rsidRDefault="00FE0F54" w:rsidP="00FE0F54">
      <w:pPr>
        <w:pStyle w:val="Prrafodelista"/>
        <w:numPr>
          <w:ilvl w:val="0"/>
          <w:numId w:val="4"/>
        </w:numPr>
        <w:spacing w:after="0"/>
        <w:jc w:val="left"/>
      </w:pPr>
      <w:r>
        <w:t>Modo de lectura: {modoLectura}</w:t>
      </w:r>
    </w:p>
    <w:p w14:paraId="3AA203CF" w14:textId="01AF308B" w:rsidR="00FE0F54" w:rsidRDefault="00FE0F54" w:rsidP="00FE0F54">
      <w:pPr>
        <w:pStyle w:val="Prrafodelista"/>
        <w:numPr>
          <w:ilvl w:val="0"/>
          <w:numId w:val="4"/>
        </w:numPr>
        <w:spacing w:after="0"/>
        <w:jc w:val="left"/>
      </w:pPr>
      <w:r>
        <w:t>Versión de la aplicación: {versionAplicacion}</w:t>
      </w:r>
    </w:p>
    <w:p w14:paraId="44E37CA5" w14:textId="77777777" w:rsidR="00942DFB" w:rsidRDefault="00942DFB" w:rsidP="00942DFB">
      <w:pPr>
        <w:spacing w:after="0"/>
        <w:ind w:firstLine="0"/>
        <w:jc w:val="left"/>
      </w:pPr>
    </w:p>
    <w:p w14:paraId="7BB23459" w14:textId="3D0B9401" w:rsidR="00FE0F54" w:rsidRPr="00942DFB" w:rsidRDefault="00942DFB" w:rsidP="00942DFB">
      <w:pPr>
        <w:spacing w:after="0"/>
        <w:ind w:firstLine="0"/>
        <w:jc w:val="left"/>
        <w:rPr>
          <w:b/>
        </w:rPr>
      </w:pPr>
      <w:r>
        <w:rPr>
          <w:b/>
        </w:rPr>
        <w:t>Matriz de pruebas</w:t>
      </w:r>
    </w:p>
    <w:p w14:paraId="6631B0DD" w14:textId="77777777" w:rsidR="00942DFB" w:rsidRDefault="00942DFB" w:rsidP="00FE0F54">
      <w:pPr>
        <w:spacing w:after="0"/>
        <w:ind w:firstLine="0"/>
        <w:jc w:val="left"/>
        <w:rPr>
          <w:b/>
          <w:i/>
        </w:rPr>
      </w:pPr>
    </w:p>
    <w:tbl>
      <w:tblPr>
        <w:tblW w:w="8600" w:type="dxa"/>
        <w:jc w:val="center"/>
        <w:tblCellMar>
          <w:left w:w="70" w:type="dxa"/>
          <w:right w:w="70" w:type="dxa"/>
        </w:tblCellMar>
        <w:tblLook w:val="04A0" w:firstRow="1" w:lastRow="0" w:firstColumn="1" w:lastColumn="0" w:noHBand="0" w:noVBand="1"/>
      </w:tblPr>
      <w:tblGrid>
        <w:gridCol w:w="2859"/>
        <w:gridCol w:w="4541"/>
        <w:gridCol w:w="1200"/>
      </w:tblGrid>
      <w:tr w:rsidR="009A105C" w:rsidRPr="00942DFB" w14:paraId="0A3B9575" w14:textId="77777777" w:rsidTr="00415B59">
        <w:trPr>
          <w:trHeight w:val="315"/>
          <w:jc w:val="center"/>
        </w:trPr>
        <w:tc>
          <w:tcPr>
            <w:tcW w:w="2859" w:type="dxa"/>
            <w:shd w:val="clear" w:color="000000" w:fill="FF0000"/>
            <w:noWrap/>
            <w:vAlign w:val="bottom"/>
            <w:hideMark/>
          </w:tcPr>
          <w:p w14:paraId="3288CE37" w14:textId="034A2F79" w:rsidR="009A105C" w:rsidRPr="00854D98" w:rsidRDefault="009A105C" w:rsidP="00550393">
            <w:pPr>
              <w:spacing w:after="0" w:line="240" w:lineRule="auto"/>
              <w:ind w:firstLine="0"/>
              <w:jc w:val="center"/>
              <w:rPr>
                <w:rFonts w:ascii="Calibri" w:eastAsia="Times New Roman" w:hAnsi="Calibri" w:cs="Times New Roman"/>
                <w:b/>
                <w:color w:val="FFFFFF" w:themeColor="background1"/>
                <w:sz w:val="22"/>
                <w:lang w:eastAsia="es-MX"/>
              </w:rPr>
            </w:pPr>
            <w:r>
              <w:rPr>
                <w:rFonts w:ascii="Calibri" w:eastAsia="Times New Roman" w:hAnsi="Calibri" w:cs="Times New Roman"/>
                <w:b/>
                <w:color w:val="FFFFFF" w:themeColor="background1"/>
                <w:sz w:val="22"/>
                <w:lang w:eastAsia="es-MX"/>
              </w:rPr>
              <w:t>Transacción</w:t>
            </w:r>
          </w:p>
        </w:tc>
        <w:tc>
          <w:tcPr>
            <w:tcW w:w="4541" w:type="dxa"/>
            <w:shd w:val="clear" w:color="000000" w:fill="FF0000"/>
            <w:noWrap/>
            <w:vAlign w:val="bottom"/>
            <w:hideMark/>
          </w:tcPr>
          <w:p w14:paraId="455BE102" w14:textId="77777777" w:rsidR="009A105C" w:rsidRPr="00854D98" w:rsidRDefault="009A105C" w:rsidP="00550393">
            <w:pPr>
              <w:spacing w:after="0" w:line="240" w:lineRule="auto"/>
              <w:ind w:firstLine="0"/>
              <w:jc w:val="center"/>
              <w:rPr>
                <w:rFonts w:ascii="Calibri" w:eastAsia="Times New Roman" w:hAnsi="Calibri" w:cs="Times New Roman"/>
                <w:b/>
                <w:color w:val="FFFFFF" w:themeColor="background1"/>
                <w:sz w:val="22"/>
                <w:lang w:eastAsia="es-MX"/>
              </w:rPr>
            </w:pPr>
            <w:r>
              <w:rPr>
                <w:rFonts w:ascii="Calibri" w:eastAsia="Times New Roman" w:hAnsi="Calibri" w:cs="Times New Roman"/>
                <w:b/>
                <w:color w:val="FFFFFF" w:themeColor="background1"/>
                <w:sz w:val="22"/>
                <w:lang w:eastAsia="es-MX"/>
              </w:rPr>
              <w:t>Descripción</w:t>
            </w:r>
          </w:p>
        </w:tc>
        <w:tc>
          <w:tcPr>
            <w:tcW w:w="1200" w:type="dxa"/>
            <w:tcBorders>
              <w:top w:val="single" w:sz="12" w:space="0" w:color="FF0000"/>
              <w:left w:val="nil"/>
              <w:bottom w:val="nil"/>
              <w:right w:val="single" w:sz="12" w:space="0" w:color="FF0000"/>
            </w:tcBorders>
            <w:shd w:val="clear" w:color="000000" w:fill="FF0000"/>
            <w:noWrap/>
            <w:vAlign w:val="bottom"/>
            <w:hideMark/>
          </w:tcPr>
          <w:p w14:paraId="70D3D913" w14:textId="77777777" w:rsidR="009A105C" w:rsidRPr="00854D98" w:rsidRDefault="009A105C" w:rsidP="00E035B0">
            <w:pPr>
              <w:spacing w:after="0" w:line="240" w:lineRule="auto"/>
              <w:ind w:firstLine="0"/>
              <w:jc w:val="left"/>
              <w:rPr>
                <w:rFonts w:ascii="Calibri" w:eastAsia="Times New Roman" w:hAnsi="Calibri" w:cs="Times New Roman"/>
                <w:b/>
                <w:color w:val="FFFFFF" w:themeColor="background1"/>
                <w:sz w:val="22"/>
                <w:lang w:eastAsia="es-MX"/>
              </w:rPr>
            </w:pPr>
            <w:r>
              <w:rPr>
                <w:rFonts w:ascii="Calibri" w:eastAsia="Times New Roman" w:hAnsi="Calibri" w:cs="Times New Roman"/>
                <w:b/>
                <w:color w:val="FFFFFF" w:themeColor="background1"/>
                <w:sz w:val="22"/>
                <w:lang w:eastAsia="es-MX"/>
              </w:rPr>
              <w:t>Resultado</w:t>
            </w:r>
          </w:p>
        </w:tc>
      </w:tr>
      <w:tr w:rsidR="009A105C" w:rsidRPr="00942DFB" w14:paraId="58DE27BF" w14:textId="77777777" w:rsidTr="00415B59">
        <w:trPr>
          <w:trHeight w:val="315"/>
          <w:jc w:val="center"/>
        </w:trPr>
        <w:tc>
          <w:tcPr>
            <w:tcW w:w="2859" w:type="dxa"/>
            <w:tcBorders>
              <w:left w:val="single" w:sz="12" w:space="0" w:color="FF0000"/>
              <w:bottom w:val="nil"/>
              <w:right w:val="nil"/>
            </w:tcBorders>
            <w:noWrap/>
            <w:vAlign w:val="bottom"/>
            <w:hideMark/>
          </w:tcPr>
          <w:p w14:paraId="2AE15E2E" w14:textId="2C9A0EB3" w:rsidR="009A105C" w:rsidRPr="00854D98" w:rsidRDefault="00D6366B" w:rsidP="00E035B0">
            <w:pPr>
              <w:spacing w:after="0" w:line="240" w:lineRule="auto"/>
              <w:ind w:firstLine="0"/>
              <w:jc w:val="center"/>
              <w:rPr>
                <w:rFonts w:ascii="Calibri" w:eastAsia="Times New Roman" w:hAnsi="Calibri" w:cs="Times New Roman"/>
                <w:color w:val="000000"/>
                <w:sz w:val="22"/>
                <w:lang w:eastAsia="es-MX"/>
              </w:rPr>
            </w:pPr>
            <w:r>
              <w:rPr>
                <w:rFonts w:ascii="Calibri" w:eastAsia="Times New Roman" w:hAnsi="Calibri" w:cs="Times New Roman"/>
                <w:color w:val="000000"/>
                <w:sz w:val="22"/>
                <w:lang w:eastAsia="es-MX"/>
              </w:rPr>
              <w:t>{#filasMatriz}{tipoTransaccion}</w:t>
            </w:r>
          </w:p>
        </w:tc>
        <w:tc>
          <w:tcPr>
            <w:tcW w:w="4541" w:type="dxa"/>
            <w:tcBorders>
              <w:left w:val="nil"/>
              <w:bottom w:val="nil"/>
              <w:right w:val="nil"/>
            </w:tcBorders>
            <w:noWrap/>
            <w:vAlign w:val="bottom"/>
            <w:hideMark/>
          </w:tcPr>
          <w:p w14:paraId="22E6D8CA" w14:textId="1A0D0859" w:rsidR="009A105C" w:rsidRPr="00854D98" w:rsidRDefault="002F4BA8" w:rsidP="00743561">
            <w:pPr>
              <w:spacing w:after="0" w:line="240" w:lineRule="auto"/>
              <w:ind w:firstLine="0"/>
              <w:rPr>
                <w:rFonts w:ascii="Calibri" w:eastAsia="Times New Roman" w:hAnsi="Calibri" w:cs="Times New Roman"/>
                <w:color w:val="000000"/>
                <w:sz w:val="22"/>
                <w:lang w:eastAsia="es-MX"/>
              </w:rPr>
            </w:pPr>
            <w:r>
              <w:rPr>
                <w:rFonts w:ascii="Calibri" w:eastAsia="Times New Roman" w:hAnsi="Calibri" w:cs="Times New Roman"/>
                <w:color w:val="000000"/>
                <w:sz w:val="22"/>
                <w:lang w:eastAsia="es-MX"/>
              </w:rPr>
              <w:t>{descripcion}</w:t>
            </w:r>
          </w:p>
        </w:tc>
        <w:tc>
          <w:tcPr>
            <w:tcW w:w="1200" w:type="dxa"/>
            <w:tcBorders>
              <w:top w:val="nil"/>
              <w:left w:val="nil"/>
              <w:bottom w:val="nil"/>
              <w:right w:val="single" w:sz="12" w:space="0" w:color="FF0000"/>
            </w:tcBorders>
            <w:noWrap/>
            <w:vAlign w:val="bottom"/>
            <w:hideMark/>
          </w:tcPr>
          <w:p w14:paraId="0D177B34" w14:textId="77777777" w:rsidR="009A105C" w:rsidRPr="00854D98" w:rsidRDefault="009A105C" w:rsidP="00E035B0">
            <w:pPr>
              <w:spacing w:after="0" w:line="240" w:lineRule="auto"/>
              <w:ind w:firstLine="0"/>
              <w:jc w:val="center"/>
              <w:rPr>
                <w:rFonts w:ascii="Calibri" w:eastAsia="Times New Roman" w:hAnsi="Calibri" w:cs="Times New Roman"/>
                <w:color w:val="000000"/>
                <w:sz w:val="22"/>
                <w:lang w:eastAsia="es-MX"/>
              </w:rPr>
            </w:pPr>
            <w:r>
              <w:rPr>
                <w:rFonts w:ascii="Calibri" w:eastAsia="Times New Roman" w:hAnsi="Calibri" w:cs="Times New Roman"/>
                <w:color w:val="000000"/>
                <w:sz w:val="22"/>
                <w:lang w:eastAsia="es-MX"/>
              </w:rPr>
              <w:t>{resultado}{/filasMatriz}</w:t>
            </w:r>
          </w:p>
        </w:tc>
      </w:tr>
      <w:bookmarkEnd w:id="0"/>
    </w:tbl>
    <w:p w14:paraId="55C0AA01" w14:textId="55C0AA01" w:rsidR="00524380" w:rsidRDefault="00524380" w:rsidP="00FE0F54">
      <w:pPr>
        <w:spacing w:after="0"/>
        <w:ind w:firstLine="0"/>
        <w:jc w:val="left"/>
      </w:pPr>
      <w:r>
        <w:t>Esta verificación se realiza exclusivamente para los motores de pago de los subdominios:</w:t>
      </w:r>
    </w:p>
    <w:p w14:paraId="55C0AA02" w14:textId="55C0AA02" w:rsidR="00524380" w:rsidRDefault="00524380" w:rsidP="00FE0F54">
      <w:pPr>
        <w:spacing w:after="0"/>
        <w:ind w:firstLine="0"/>
        <w:jc w:val="center"/>
      </w:pPr>
      <w:r>
        <w:rPr>
          <w:b/>
          <w:bCs/>
        </w:rPr>
        <w:t>{urlSubdominio}</w:t>
      </w:r>
    </w:p>
    <w:p w14:paraId="7E602570" w14:textId="77777777" w:rsidR="00524380" w:rsidRDefault="00524380" w:rsidP="00EF5063">
      <w:pPr>
        <w:pStyle w:val="Sinespaciado"/>
        <w:jc w:val="center"/>
      </w:pPr>
    </w:p>
    <w:p w14:paraId="55A75FDF" w14:textId="77777777" w:rsidR="00550393" w:rsidRDefault="00550393" w:rsidP="00EF5063">
      <w:pPr>
        <w:pStyle w:val="Sinespaciado"/>
        <w:jc w:val="center"/>
      </w:pPr>
    </w:p>
    <w:p w14:paraId="745EDC4B" w14:textId="77777777" w:rsidR="00B868D1" w:rsidRDefault="00B868D1" w:rsidP="00FE0F54">
      <w:pPr>
        <w:spacing w:after="0"/>
        <w:ind w:firstLine="0"/>
        <w:jc w:val="left"/>
        <w:rPr>
          <w:b/>
          <w:i/>
        </w:rPr>
      </w:pPr>
    </w:p>
    <w:p w14:paraId="14D00A53" w14:textId="77777777" w:rsidR="00B868D1" w:rsidRDefault="00B868D1" w:rsidP="00FE0F54">
      <w:pPr>
        <w:spacing w:after="0"/>
        <w:ind w:firstLine="0"/>
        <w:jc w:val="left"/>
        <w:rPr>
          <w:b/>
          <w:i/>
        </w:rPr>
      </w:pPr>
    </w:p>
    <w:p w14:paraId="12D6874D" w14:textId="77777777" w:rsidR="00B868D1" w:rsidRDefault="00B868D1" w:rsidP="00FE0F54">
      <w:pPr>
        <w:spacing w:after="0"/>
        <w:ind w:firstLine="0"/>
        <w:jc w:val="left"/>
        <w:rPr>
          <w:b/>
          <w:i/>
        </w:rPr>
      </w:pPr>
    </w:p>
    <w:p w14:paraId="7387D941" w14:textId="77777777" w:rsidR="00B868D1" w:rsidRDefault="00B868D1" w:rsidP="00FE0F54">
      <w:pPr>
        <w:spacing w:after="0"/>
        <w:ind w:firstLine="0"/>
        <w:jc w:val="left"/>
        <w:rPr>
          <w:b/>
          <w:i/>
        </w:rPr>
      </w:pPr>
    </w:p>
    <w:p w14:paraId="37E2CA20" w14:textId="77777777" w:rsidR="00B868D1" w:rsidRDefault="00B868D1" w:rsidP="00FE0F54">
      <w:pPr>
        <w:spacing w:after="0"/>
        <w:ind w:firstLine="0"/>
        <w:jc w:val="left"/>
        <w:rPr>
          <w:b/>
          <w:i/>
        </w:rPr>
      </w:pPr>
    </w:p>
    <w:p w14:paraId="1415DEF8" w14:textId="77777777" w:rsidR="00B868D1" w:rsidRDefault="00B868D1" w:rsidP="00FE0F54">
      <w:pPr>
        <w:spacing w:after="0"/>
        <w:ind w:firstLine="0"/>
        <w:jc w:val="left"/>
        <w:rPr>
          <w:b/>
          <w:i/>
        </w:rPr>
      </w:pPr>
    </w:p>
    <w:p w14:paraId="6E30B471" w14:textId="77777777" w:rsidR="00B868D1" w:rsidRDefault="00B868D1" w:rsidP="00FE0F54">
      <w:pPr>
        <w:spacing w:after="0"/>
        <w:ind w:firstLine="0"/>
        <w:jc w:val="left"/>
        <w:rPr>
          <w:b/>
          <w:i/>
        </w:rPr>
      </w:pPr>
    </w:p>
    <w:p w14:paraId="2B04DCC6" w14:textId="77777777" w:rsidR="00B868D1" w:rsidRDefault="00B868D1" w:rsidP="00FE0F54">
      <w:pPr>
        <w:spacing w:after="0"/>
        <w:ind w:firstLine="0"/>
        <w:jc w:val="left"/>
        <w:rPr>
          <w:b/>
          <w:i/>
        </w:rPr>
      </w:pPr>
    </w:p>
    <w:p w14:paraId="52DDB1F8" w14:textId="77777777" w:rsidR="00BB0EAC" w:rsidRDefault="00BB0EAC">
      <w:pPr>
        <w:ind w:firstLine="0"/>
        <w:jc w:val="left"/>
        <w:rPr>
          <w:b/>
          <w:i/>
        </w:rPr>
      </w:pPr>
      <w:r>
        <w:rPr>
          <w:b/>
          <w:i/>
        </w:rPr>
        <w:br w:type="page"/>
      </w:r>
    </w:p>
    <w:p w14:paraId="11BBC77A" w14:textId="113FAD07" w:rsidR="00763108" w:rsidRDefault="00763108" w:rsidP="00FE0F54">
      <w:pPr>
        <w:spacing w:after="0"/>
        <w:ind w:firstLine="0"/>
        <w:jc w:val="left"/>
        <w:rPr>
          <w:b/>
          <w:i/>
        </w:rPr>
      </w:pPr>
      <w:r>
        <w:rPr>
          <w:b/>
          <w:i/>
        </w:rPr>
        <w:lastRenderedPageBreak/>
        <w:t>Notas:</w:t>
      </w:r>
    </w:p>
    <w:p w14:paraId="4704C7DA" w14:textId="77777777" w:rsidR="000233A9" w:rsidRDefault="000233A9" w:rsidP="00FE0F54">
      <w:pPr>
        <w:spacing w:after="0"/>
        <w:ind w:firstLine="0"/>
        <w:jc w:val="left"/>
        <w:rPr>
          <w:b/>
          <w:i/>
        </w:rPr>
      </w:pPr>
    </w:p>
    <w:p w14:paraId="3C3F4923" w14:textId="77777777" w:rsidR="000233A9" w:rsidRDefault="000233A9" w:rsidP="000233A9">
      <w:pPr>
        <w:spacing w:after="0"/>
        <w:ind w:firstLine="0"/>
        <w:jc w:val="left"/>
        <w:rPr>
          <w:b/>
          <w:i/>
        </w:rPr>
      </w:pPr>
    </w:p>
    <w:p w14:paraId="30AABE8B" w14:textId="4F83B277" w:rsidR="004E1540" w:rsidRDefault="00C17564" w:rsidP="004E1540">
      <w:pPr>
        <w:pStyle w:val="Sinespaciado"/>
        <w:numPr>
          <w:ilvl w:val="0"/>
          <w:numId w:val="5"/>
        </w:numPr>
        <w:rPr>
          <w:b/>
          <w:bCs/>
        </w:rPr>
      </w:pPr>
      <w:r>
        <w:t>Las transacciones que se validaron para el comercio fueron:</w:t>
      </w:r>
      <w:r>
        <w:rPr>
          <w:b/>
          <w:bCs/>
        </w:rPr>
        <w:t xml:space="preserve"> {transaccionesValidadas}.</w:t>
      </w:r>
    </w:p>
    <w:p w14:paraId="0EC988EF" w14:textId="77777777" w:rsidR="004E1540" w:rsidRDefault="004E1540" w:rsidP="004E1540">
      <w:pPr>
        <w:pStyle w:val="Sinespaciado"/>
        <w:ind w:left="720"/>
        <w:rPr>
          <w:b/>
          <w:bCs/>
        </w:rPr>
      </w:pPr>
    </w:p>
    <w:p w14:paraId="79BEAB72" w14:textId="7CE97420" w:rsidR="004E1540" w:rsidRPr="004E1540" w:rsidRDefault="004E1540" w:rsidP="004E1540">
      <w:pPr>
        <w:pStyle w:val="Sinespaciado"/>
        <w:numPr>
          <w:ilvl w:val="0"/>
          <w:numId w:val="5"/>
        </w:numPr>
        <w:rPr>
          <w:b/>
          <w:bCs/>
        </w:rPr>
      </w:pPr>
      <w:r>
        <w:t xml:space="preserve">De acuerdo con la confirmación de NO guardar los datos de las tarjetas por parte del comercio en el documento de la solicitud de certificación, se realiza la validación sin las variables CIT y MIT respecto a la operativa del comercio. </w:t>
      </w:r>
    </w:p>
    <w:p w14:paraId="29E9646E" w14:textId="77777777" w:rsidR="004E1540" w:rsidRPr="00F87F55" w:rsidRDefault="004E1540" w:rsidP="00B266D4">
      <w:pPr>
        <w:pStyle w:val="Sinespaciado"/>
        <w:numPr>
          <w:ilvl w:val="0"/>
          <w:numId w:val="5"/>
        </w:numPr>
        <w:rPr>
          <w:b/>
          <w:bCs/>
        </w:rPr>
      </w:pPr>
    </w:p>
    <w:p w14:paraId="6FC1057D" w14:textId="77777777" w:rsidR="00A519AA" w:rsidRPr="00F01243" w:rsidRDefault="00A519AA" w:rsidP="00A519AA">
      <w:pPr>
        <w:pStyle w:val="Sinespaciado"/>
        <w:ind w:left="720"/>
        <w:rPr>
          <w:sz w:val="10"/>
          <w:szCs w:val="10"/>
        </w:rPr>
      </w:pPr>
    </w:p>
    <w:p w14:paraId="4FDA6CE4" w14:textId="5AFC81F9" w:rsidR="00C17564" w:rsidRPr="00F01243" w:rsidRDefault="00C17564" w:rsidP="00C17564">
      <w:pPr>
        <w:pStyle w:val="Sinespaciado"/>
        <w:numPr>
          <w:ilvl w:val="0"/>
          <w:numId w:val="5"/>
        </w:numPr>
      </w:pPr>
      <w:r>
        <w:t>Si el Cliente desea realizar adecuaciones a su aplicación o implementar nueva funcionalidad es necesario contactar nuevamente al personal de Banorte para gestionar una nueva certificación.</w:t>
      </w:r>
    </w:p>
    <w:p w14:paraId="24130726" w14:textId="77777777" w:rsidR="00A519AA" w:rsidRPr="00F01243" w:rsidRDefault="00A519AA" w:rsidP="00A519AA">
      <w:pPr>
        <w:pStyle w:val="Sinespaciado"/>
        <w:rPr>
          <w:sz w:val="10"/>
          <w:szCs w:val="10"/>
        </w:rPr>
      </w:pPr>
    </w:p>
    <w:p w14:paraId="14475359" w14:textId="77777777" w:rsidR="00BB7A68" w:rsidRDefault="00763108" w:rsidP="00BB7A68">
      <w:pPr>
        <w:pStyle w:val="Sinespaciado"/>
        <w:numPr>
          <w:ilvl w:val="0"/>
          <w:numId w:val="5"/>
        </w:numPr>
      </w:pPr>
      <w:r>
        <w:t xml:space="preserve">Si el Cliente realiza adecuaciones a su aplicación sin notificación al personal Banorte la presente carta queda invalidada. </w:t>
      </w:r>
    </w:p>
    <w:p w14:paraId="0F552D4A" w14:textId="77777777" w:rsidR="00BB7A68" w:rsidRDefault="00BB7A68" w:rsidP="00BB7A68">
      <w:pPr>
        <w:pStyle w:val="Prrafodelista"/>
      </w:pPr>
    </w:p>
    <w:p w14:paraId="5A6DC3E9" w14:textId="7B444189" w:rsidR="00BB7A68" w:rsidRDefault="00BB7A68" w:rsidP="00BB7A68">
      <w:pPr>
        <w:pStyle w:val="Sinespaciado"/>
        <w:numPr>
          <w:ilvl w:val="0"/>
          <w:numId w:val="5"/>
        </w:numPr>
      </w:pPr>
      <w:r>
        <w:t xml:space="preserve">El comercio generó un usuario nuevo con permisos de ejecución de transacciones como se solicitó en base a recomendación de seguridad de la información, el usuario utilizado para el proceso de certificación fue: [{usuarioCertificacion}]. </w:t>
      </w:r>
    </w:p>
    <w:p w14:paraId="1D5CE66E" w14:textId="77777777" w:rsidR="00BB7A68" w:rsidRDefault="00BB7A68" w:rsidP="00F4553D">
      <w:pPr>
        <w:pStyle w:val="Sinespaciado"/>
      </w:pPr>
    </w:p>
    <w:p w14:paraId="0BEB4335" w14:textId="77777777" w:rsidR="00A519AA" w:rsidRPr="007A0304" w:rsidRDefault="00A519AA" w:rsidP="00A519AA">
      <w:pPr>
        <w:autoSpaceDE w:val="0"/>
        <w:autoSpaceDN w:val="0"/>
        <w:adjustRightInd w:val="0"/>
        <w:spacing w:after="0" w:line="240" w:lineRule="auto"/>
        <w:ind w:firstLine="0"/>
        <w:jc w:val="left"/>
        <w:rPr>
          <w:rFonts w:ascii="Calibri" w:hAnsi="Calibri" w:cs="Calibri"/>
          <w:color w:val="000000"/>
          <w:sz w:val="10"/>
          <w:szCs w:val="10"/>
          <w:highlight w:val="yellow"/>
        </w:rPr>
      </w:pPr>
    </w:p>
    <w:p w14:paraId="2D80457E" w14:textId="77777777" w:rsidR="00BB7A68" w:rsidRDefault="00296068" w:rsidP="004E1540">
      <w:pPr>
        <w:pStyle w:val="Sinespaciado"/>
        <w:numPr>
          <w:ilvl w:val="0"/>
          <w:numId w:val="5"/>
        </w:numPr>
      </w:pPr>
      <w:r>
        <w:t>Antes de salir a producción el comercio deberá asegurarse del cambio del valor de la variable MODE sea igual a “PRD”, ya que Banorte no se hace responsable de las transacciones operadas en modo de pruebas (AUT)</w:t>
      </w:r>
    </w:p>
    <w:p w14:paraId="113D156C" w14:textId="77777777" w:rsidR="00BB7A68" w:rsidRDefault="00BB7A68" w:rsidP="00BB7A68">
      <w:pPr>
        <w:pStyle w:val="Sinespaciado"/>
        <w:ind w:left="720"/>
      </w:pPr>
    </w:p>
    <w:p w14:paraId="04E5C4A5" w14:textId="07362857" w:rsidR="004E1540" w:rsidRPr="00F57F6D" w:rsidRDefault="004E1540" w:rsidP="00BB7A68">
      <w:pPr>
        <w:pStyle w:val="Sinespaciado"/>
        <w:numPr>
          <w:ilvl w:val="0"/>
          <w:numId w:val="5"/>
        </w:numPr>
        <w:jc w:val="left"/>
      </w:pPr>
      <w:r>
        <w:t>Manual utilizado para la integración:</w:t>
      </w:r>
    </w:p>
    <w:p w14:paraId="04E5C4A6" w14:textId="07362858" w:rsidR="004E1540" w:rsidRPr="00F57F6D" w:rsidRDefault="004E1540" w:rsidP="00BB7A68">
      <w:pPr>
        <w:pStyle w:val="Sinespaciado"/>
        <w:numPr>
          <w:ilvl w:val="1"/>
          <w:numId w:val="5"/>
        </w:numPr>
        <w:jc w:val="left"/>
      </w:pPr>
      <w:r>
        <w:t>{#manualesUtilizados}</w:t>
      </w:r>
    </w:p>
    <w:p w14:paraId="04E5C4A7" w14:textId="07362859" w:rsidR="004E1540" w:rsidRPr="00F57F6D" w:rsidRDefault="004E1540" w:rsidP="00BB7A68">
      <w:pPr>
        <w:pStyle w:val="Sinespaciado"/>
        <w:numPr>
          <w:ilvl w:val="1"/>
          <w:numId w:val="5"/>
        </w:numPr>
        <w:jc w:val="left"/>
      </w:pPr>
      <w:r>
        <w:t>{.}</w:t>
      </w:r>
    </w:p>
    <w:p w14:paraId="04E5C4A8" w14:textId="0736285A" w:rsidR="004E1540" w:rsidRPr="00F57F6D" w:rsidRDefault="004E1540" w:rsidP="00BB7A68">
      <w:pPr>
        <w:pStyle w:val="Sinespaciado"/>
        <w:numPr>
          <w:ilvl w:val="1"/>
          <w:numId w:val="5"/>
        </w:numPr>
        <w:jc w:val="left"/>
      </w:pPr>
      <w:r>
        <w:t>{/manualesUtilizados}</w:t>
      </w:r>
    </w:p>
    <w:p w14:paraId="2D80457F" w14:textId="77777777" w:rsidR="00BB7A68" w:rsidRDefault="00296068" w:rsidP="004E1540">
      <w:pPr>
        <w:pStyle w:val="Sinespaciado"/>
        <w:numPr>
          <w:ilvl w:val="0"/>
          <w:numId w:val="5"/>
        </w:numPr>
      </w:pPr>
      <w:r>
        <w:t>{#notasAdicionales}</w:t>
      </w:r>
    </w:p>
    <w:p w14:paraId="2D804580" w14:textId="77777777" w:rsidR="00BB7A68" w:rsidRDefault="00296068" w:rsidP="004E1540">
      <w:pPr>
        <w:pStyle w:val="Sinespaciado"/>
        <w:numPr>
          <w:ilvl w:val="0"/>
          <w:numId w:val="5"/>
        </w:numPr>
      </w:pPr>
      <w:r>
        <w:t>{.}</w:t>
      </w:r>
    </w:p>
    <w:p w14:paraId="2D804581" w14:textId="77777777" w:rsidR="00BB7A68" w:rsidRDefault="00296068" w:rsidP="004E1540">
      <w:pPr>
        <w:pStyle w:val="Sinespaciado"/>
        <w:numPr>
          <w:ilvl w:val="0"/>
          <w:numId w:val="5"/>
        </w:numPr>
      </w:pPr>
      <w:r>
        <w:t>{/notasAdicionales}</w:t>
      </w:r>
    </w:p>
    <w:p w14:paraId="1E8F6585" w14:textId="77777777" w:rsidR="00F57F6D" w:rsidRDefault="00F57F6D" w:rsidP="00F57F6D">
      <w:pPr>
        <w:pStyle w:val="Prrafodelista"/>
      </w:pPr>
    </w:p>
    <w:p w14:paraId="377CA485" w14:textId="77777777" w:rsidR="00BB7A68" w:rsidRDefault="00BB7A68" w:rsidP="00BB7A68">
      <w:pPr>
        <w:pStyle w:val="Sinespaciado"/>
      </w:pPr>
    </w:p>
    <w:p w14:paraId="4E37EEEA" w14:textId="77777777" w:rsidR="004E1540" w:rsidRDefault="004E1540" w:rsidP="00763108">
      <w:pPr>
        <w:pStyle w:val="Sinespaciado"/>
        <w:jc w:val="center"/>
        <w:rPr>
          <w:b/>
        </w:rPr>
      </w:pPr>
    </w:p>
    <w:p w14:paraId="5D2DEACE" w14:textId="77777777" w:rsidR="004E1540" w:rsidRDefault="004E1540" w:rsidP="00763108">
      <w:pPr>
        <w:pStyle w:val="Sinespaciado"/>
        <w:jc w:val="center"/>
        <w:rPr>
          <w:b/>
        </w:rPr>
      </w:pPr>
    </w:p>
    <w:p w14:paraId="210F7802" w14:textId="77777777" w:rsidR="004E1540" w:rsidRDefault="004E1540" w:rsidP="00763108">
      <w:pPr>
        <w:pStyle w:val="Sinespaciado"/>
        <w:jc w:val="center"/>
        <w:rPr>
          <w:b/>
        </w:rPr>
      </w:pPr>
    </w:p>
    <w:p w14:paraId="45CCF197" w14:textId="77777777" w:rsidR="004E1540" w:rsidRDefault="004E1540" w:rsidP="00763108">
      <w:pPr>
        <w:pStyle w:val="Sinespaciado"/>
        <w:jc w:val="center"/>
        <w:rPr>
          <w:b/>
        </w:rPr>
      </w:pPr>
    </w:p>
    <w:p w14:paraId="23370948" w14:textId="77777777" w:rsidR="004E1540" w:rsidRDefault="004E1540" w:rsidP="00763108">
      <w:pPr>
        <w:pStyle w:val="Sinespaciado"/>
        <w:jc w:val="center"/>
        <w:rPr>
          <w:b/>
        </w:rPr>
      </w:pPr>
    </w:p>
    <w:p w14:paraId="71160FFE" w14:textId="77777777" w:rsidR="004E1540" w:rsidRDefault="004E1540" w:rsidP="00763108">
      <w:pPr>
        <w:pStyle w:val="Sinespaciado"/>
        <w:jc w:val="center"/>
        <w:rPr>
          <w:b/>
        </w:rPr>
      </w:pPr>
    </w:p>
    <w:p w14:paraId="51743EE7" w14:textId="77777777" w:rsidR="004E1540" w:rsidRDefault="004E1540" w:rsidP="00763108">
      <w:pPr>
        <w:pStyle w:val="Sinespaciado"/>
        <w:jc w:val="center"/>
        <w:rPr>
          <w:b/>
        </w:rPr>
      </w:pPr>
    </w:p>
    <w:p w14:paraId="0FD4C4E0" w14:textId="77777777" w:rsidR="004E1540" w:rsidRDefault="004E1540" w:rsidP="00763108">
      <w:pPr>
        <w:pStyle w:val="Sinespaciado"/>
        <w:jc w:val="center"/>
        <w:rPr>
          <w:b/>
        </w:rPr>
      </w:pPr>
    </w:p>
    <w:p w14:paraId="18828D1C" w14:textId="77777777" w:rsidR="004E1540" w:rsidRDefault="004E1540" w:rsidP="00763108">
      <w:pPr>
        <w:pStyle w:val="Sinespaciado"/>
        <w:jc w:val="center"/>
        <w:rPr>
          <w:b/>
        </w:rPr>
      </w:pPr>
    </w:p>
    <w:p w14:paraId="11BBC795" w14:textId="6D4A0916" w:rsidR="00763108" w:rsidRPr="00724FF4" w:rsidRDefault="00763108" w:rsidP="00763108">
      <w:pPr>
        <w:pStyle w:val="Sinespaciado"/>
        <w:jc w:val="center"/>
        <w:rPr>
          <w:b/>
        </w:rPr>
      </w:pPr>
      <w:r>
        <w:rPr>
          <w:b/>
        </w:rPr>
        <w:t>CERTIFICADO {codigoCertificado}</w:t>
      </w:r>
    </w:p>
    <w:p w14:paraId="11BBC796" w14:textId="4B742D4B" w:rsidR="00763108" w:rsidRDefault="0040587C" w:rsidP="00763108">
      <w:pPr>
        <w:pStyle w:val="Sinespaciado"/>
        <w:jc w:val="center"/>
        <w:rPr>
          <w:b/>
        </w:rPr>
      </w:pPr>
      <w:r>
        <w:rPr>
          <w:b/>
        </w:rPr>
        <w:t>{firmaNombre}</w:t>
      </w:r>
    </w:p>
    <w:p w14:paraId="11BBC797" w14:textId="4B742D4C" w:rsidR="00763108" w:rsidRDefault="0040587C" w:rsidP="00763108">
      <w:pPr>
        <w:pStyle w:val="Sinespaciado"/>
        <w:jc w:val="center"/>
        <w:rPr>
          <w:b/>
        </w:rPr>
      </w:pPr>
      <w:r>
        <w:rPr>
          <w:b/>
        </w:rPr>
        <w:t>{firmaRol}</w:t>
      </w:r>
    </w:p>
    <w:p w14:paraId="11BBC798" w14:textId="77777777" w:rsidR="00763108" w:rsidRPr="0026501C" w:rsidRDefault="00763108" w:rsidP="00763108">
      <w:pPr>
        <w:pStyle w:val="Sinespaciado"/>
        <w:jc w:val="center"/>
        <w:rPr>
          <w:lang w:val="es-ES"/>
        </w:rPr>
      </w:pPr>
    </w:p>
    <w:p w14:paraId="11BBC799" w14:textId="77777777" w:rsidR="00763108" w:rsidRPr="0026501C" w:rsidRDefault="00763108" w:rsidP="00763108">
      <w:pPr>
        <w:pStyle w:val="Sinespaciado"/>
        <w:jc w:val="center"/>
        <w:rPr>
          <w:lang w:val="es-ES"/>
        </w:rPr>
      </w:pPr>
    </w:p>
    <w:p w14:paraId="11BBC79A" w14:textId="77777777" w:rsidR="00763108" w:rsidRPr="0026501C" w:rsidRDefault="00763108" w:rsidP="00763108">
      <w:pPr>
        <w:pStyle w:val="Sinespaciado"/>
        <w:jc w:val="center"/>
        <w:rPr>
          <w:lang w:val="es-ES"/>
        </w:rPr>
      </w:pPr>
    </w:p>
    <w:p w14:paraId="11BBC79B" w14:textId="77777777" w:rsidR="00763108" w:rsidRPr="0026501C" w:rsidRDefault="00763108" w:rsidP="00763108">
      <w:pPr>
        <w:pStyle w:val="Sinespaciado"/>
        <w:jc w:val="center"/>
        <w:rPr>
          <w:rStyle w:val="nfasissutil"/>
          <w:b/>
          <w:i w:val="0"/>
          <w:iCs w:val="0"/>
          <w:lang w:val="es-ES"/>
        </w:rPr>
      </w:pPr>
    </w:p>
    <w:p w14:paraId="07FDF709" w14:textId="77777777" w:rsidR="00C17564" w:rsidRPr="0026501C" w:rsidRDefault="00C17564" w:rsidP="00951EC7">
      <w:pPr>
        <w:spacing w:after="0"/>
        <w:ind w:firstLine="0"/>
        <w:jc w:val="left"/>
        <w:rPr>
          <w:rStyle w:val="nfasissutil"/>
          <w:rFonts w:ascii="Courier New" w:hAnsi="Courier New" w:cs="Courier New"/>
          <w:b/>
          <w:i w:val="0"/>
          <w:szCs w:val="20"/>
          <w:lang w:val="es-ES"/>
        </w:rPr>
      </w:pPr>
    </w:p>
    <w:p w14:paraId="34FAD169" w14:textId="77777777" w:rsidR="00C17564" w:rsidRPr="0026501C" w:rsidRDefault="00C17564" w:rsidP="00951EC7">
      <w:pPr>
        <w:spacing w:after="0"/>
        <w:ind w:firstLine="0"/>
        <w:jc w:val="left"/>
        <w:rPr>
          <w:rStyle w:val="nfasissutil"/>
          <w:rFonts w:ascii="Courier New" w:hAnsi="Courier New" w:cs="Courier New"/>
          <w:b/>
          <w:i w:val="0"/>
          <w:szCs w:val="20"/>
          <w:lang w:val="es-ES"/>
        </w:rPr>
      </w:pPr>
    </w:p>
    <w:p w14:paraId="5DF302E9" w14:textId="77777777" w:rsidR="00C17564" w:rsidRPr="0026501C" w:rsidRDefault="00C17564" w:rsidP="00951EC7">
      <w:pPr>
        <w:spacing w:after="0"/>
        <w:ind w:firstLine="0"/>
        <w:jc w:val="left"/>
        <w:rPr>
          <w:rStyle w:val="nfasissutil"/>
          <w:rFonts w:ascii="Courier New" w:hAnsi="Courier New" w:cs="Courier New"/>
          <w:b/>
          <w:i w:val="0"/>
          <w:szCs w:val="20"/>
          <w:lang w:val="es-ES"/>
        </w:rPr>
      </w:pPr>
    </w:p>
    <w:p w14:paraId="2A9514AC" w14:textId="5D49D8F6" w:rsidR="00FD68D2" w:rsidRPr="002F5732" w:rsidRDefault="00FD68D2" w:rsidP="002F5732">
      <w:pPr>
        <w:spacing w:after="0"/>
        <w:ind w:firstLine="0"/>
        <w:rPr>
          <w:rStyle w:val="nfasissutil"/>
          <w:rFonts w:ascii="Courier New" w:hAnsi="Courier New" w:cs="Courier New"/>
          <w:b/>
          <w:sz w:val="18"/>
          <w:szCs w:val="19"/>
          <w:lang w:val="es-ES"/>
        </w:rPr>
      </w:pPr>
      <w:r>
        <w:rPr>
          <w:rStyle w:val="nfasissutil"/>
          <w:rFonts w:ascii="Courier New" w:hAnsi="Courier New" w:cs="Courier New"/>
          <w:b/>
          <w:i w:val="0"/>
          <w:sz w:val="18"/>
          <w:szCs w:val="19"/>
          <w:lang w:val="es-ES"/>
        </w:rPr>
        <w:t xml:space="preserve"> </w:t>
      </w:r>
    </w:p>
    <w:sectPr w:rsidR="00FD68D2" w:rsidRPr="002F5732" w:rsidSect="00FE0F54">
      <w:pgSz w:w="12240" w:h="15840"/>
      <w:pgMar w:top="1276" w:right="1418" w:bottom="1418" w:left="1418" w:header="568" w:footer="18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C4269" w14:textId="77777777" w:rsidR="00BA6912" w:rsidRDefault="00BA6912" w:rsidP="00DE3D1F">
      <w:r>
        <w:separator/>
      </w:r>
    </w:p>
  </w:endnote>
  <w:endnote w:type="continuationSeparator" w:id="0">
    <w:p w14:paraId="29607BCE" w14:textId="77777777" w:rsidR="00BA6912" w:rsidRDefault="00BA6912" w:rsidP="00DE3D1F">
      <w:r>
        <w:continuationSeparator/>
      </w:r>
    </w:p>
  </w:endnote>
  <w:endnote w:type="continuationNotice" w:id="1">
    <w:p w14:paraId="720AFEFC" w14:textId="77777777" w:rsidR="00BA6912" w:rsidRDefault="00BA69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otham Book">
    <w:altName w:val="Calibri"/>
    <w:panose1 w:val="00000000000000000000"/>
    <w:charset w:val="00"/>
    <w:family w:val="modern"/>
    <w:notTrueType/>
    <w:pitch w:val="variable"/>
    <w:sig w:usb0="800000AF" w:usb1="5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287251"/>
      <w:docPartObj>
        <w:docPartGallery w:val="Page Numbers (Bottom of Page)"/>
        <w:docPartUnique/>
      </w:docPartObj>
    </w:sdtPr>
    <w:sdtEndPr/>
    <w:sdtContent>
      <w:p w14:paraId="11BBC7AB" w14:textId="77777777" w:rsidR="00B868D1" w:rsidRDefault="00B868D1" w:rsidP="005E21AC">
        <w:pPr>
          <w:pStyle w:val="Pginacertificacin"/>
        </w:pPr>
        <w:r>
          <w:fldChar w:fldCharType="begin"/>
        </w:r>
        <w:r>
          <w:instrText>PAGE   \* MERGEFORMAT</w:instrText>
        </w:r>
        <w:r>
          <w:fldChar w:fldCharType="separate"/>
        </w:r>
        <w:r w:rsidRPr="001A6321">
          <w:rPr>
            <w:noProof/>
            <w:lang w:val="es-ES"/>
          </w:rPr>
          <w:t>3</w:t>
        </w:r>
        <w:r>
          <w:fldChar w:fldCharType="end"/>
        </w:r>
      </w:p>
    </w:sdtContent>
  </w:sdt>
  <w:p w14:paraId="11BBC7AC" w14:textId="77777777" w:rsidR="00B868D1" w:rsidRDefault="00B868D1" w:rsidP="00FD4D9C">
    <w:pPr>
      <w:pStyle w:val="Piedepgina"/>
      <w:tabs>
        <w:tab w:val="clear" w:pos="4419"/>
        <w:tab w:val="clear" w:pos="8838"/>
        <w:tab w:val="left" w:pos="161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E9472" w14:textId="77777777" w:rsidR="00BA6912" w:rsidRDefault="00BA6912" w:rsidP="00DE3D1F">
      <w:r>
        <w:separator/>
      </w:r>
    </w:p>
  </w:footnote>
  <w:footnote w:type="continuationSeparator" w:id="0">
    <w:p w14:paraId="03C28DE6" w14:textId="77777777" w:rsidR="00BA6912" w:rsidRDefault="00BA6912" w:rsidP="00DE3D1F">
      <w:r>
        <w:continuationSeparator/>
      </w:r>
    </w:p>
  </w:footnote>
  <w:footnote w:type="continuationNotice" w:id="1">
    <w:p w14:paraId="4574CCAE" w14:textId="77777777" w:rsidR="00BA6912" w:rsidRDefault="00BA691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BC7A9" w14:textId="4B0125B3" w:rsidR="00B868D1" w:rsidRPr="00DE2F45" w:rsidRDefault="00B868D1" w:rsidP="00FE6F17">
    <w:pPr>
      <w:pStyle w:val="Encabezadocarta"/>
      <w:ind w:firstLine="3540"/>
      <w:jc w:val="center"/>
    </w:pPr>
    <w:r>
      <mc:AlternateContent>
        <mc:Choice Requires="wps">
          <w:drawing>
            <wp:anchor distT="0" distB="0" distL="114300" distR="114300" simplePos="0" relativeHeight="251673088" behindDoc="0" locked="0" layoutInCell="1" allowOverlap="1" wp14:anchorId="11BBC7AF" wp14:editId="3769AA07">
              <wp:simplePos x="0" y="0"/>
              <wp:positionH relativeFrom="column">
                <wp:posOffset>3064510</wp:posOffset>
              </wp:positionH>
              <wp:positionV relativeFrom="paragraph">
                <wp:posOffset>4892675</wp:posOffset>
              </wp:positionV>
              <wp:extent cx="7280275" cy="274158"/>
              <wp:effectExtent l="0" t="0" r="0" b="0"/>
              <wp:wrapNone/>
              <wp:docPr id="1" name="1 Cuadro de texto"/>
              <wp:cNvGraphicFramePr/>
              <a:graphic xmlns:a="http://schemas.openxmlformats.org/drawingml/2006/main">
                <a:graphicData uri="http://schemas.microsoft.com/office/word/2010/wordprocessingShape">
                  <wps:wsp>
                    <wps:cNvSpPr txBox="1"/>
                    <wps:spPr>
                      <a:xfrm rot="16200000">
                        <a:off x="0" y="0"/>
                        <a:ext cx="7280275" cy="274158"/>
                      </a:xfrm>
                      <a:prstGeom prst="rect">
                        <a:avLst/>
                      </a:prstGeom>
                      <a:noFill/>
                      <a:ln>
                        <a:noFill/>
                      </a:ln>
                      <a:effectLst/>
                    </wps:spPr>
                    <wps:txbx>
                      <w:txbxContent>
                        <w:p w14:paraId="11BBC7B6" w14:textId="77777777" w:rsidR="00B868D1" w:rsidRPr="00EC365D" w:rsidRDefault="00B868D1" w:rsidP="00EC365D">
                          <w:pPr>
                            <w:pStyle w:val="Encabezadocarta"/>
                            <w:ind w:firstLine="0"/>
                            <w:jc w:val="both"/>
                            <w:rPr>
                              <w:rFonts w:ascii="Courier New" w:hAnsi="Courier New" w:cs="Courier New"/>
                              <w:outline/>
                              <w:color w:val="4F81BD" w:themeColor="accent1"/>
                              <w:sz w:val="16"/>
                              <w:szCs w:val="16"/>
                              <w14:shadow w14:blurRad="38100" w14:dist="32004" w14:dir="5400000" w14:sx="100000" w14:sy="100000" w14:kx="0" w14:ky="0" w14:algn="tl">
                                <w14:srgbClr w14:val="000000">
                                  <w14:alpha w14:val="70000"/>
                                </w14:srgbClr>
                              </w14:shadow>
                              <w14:textOutline w14:w="10160" w14:cap="flat" w14:cmpd="sng" w14:algn="ctr">
                                <w14:solidFill>
                                  <w14:schemeClr w14:val="accent1"/>
                                </w14:solidFill>
                                <w14:prstDash w14:val="solid"/>
                                <w14:round/>
                              </w14:textOutline>
                              <w14:textFill>
                                <w14:noFill/>
                              </w14:textFill>
                            </w:rPr>
                          </w:pPr>
                          <w:r w:rsidRPr="00EC365D">
                            <w:rPr>
                              <w:rFonts w:ascii="Courier New" w:hAnsi="Courier New" w:cs="Courier New"/>
                              <w:outline/>
                              <w:color w:val="FFFFFF" w:themeColor="background1"/>
                              <w:sz w:val="16"/>
                              <w:szCs w:val="16"/>
                              <w14:shadow w14:blurRad="38100" w14:dist="32004" w14:dir="5400000" w14:sx="100000" w14:sy="100000" w14:kx="0" w14:ky="0" w14:algn="tl">
                                <w14:srgbClr w14:val="000000">
                                  <w14:alpha w14:val="70000"/>
                                </w14:srgbClr>
                              </w14:shadow>
                              <w14:textOutline w14:w="10160" w14:cap="flat" w14:cmpd="sng" w14:algn="ctr">
                                <w14:solidFill>
                                  <w14:schemeClr w14:val="bg1">
                                    <w14:lumMod w14:val="50000"/>
                                  </w14:schemeClr>
                                </w14:solidFill>
                                <w14:prstDash w14:val="solid"/>
                                <w14:round/>
                              </w14:textOutline>
                              <w14:textFill>
                                <w14:noFill/>
                              </w14:textFill>
                            </w:rPr>
                            <w:t>NOTA: ESTE DOCUMENTO ES DE CARÁCTER INFORMATIVO Y NO FORMA PARTE DE NINGUN CONTRATO,SIN RESPONSABILIDAD PARA BANORTE.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BBC7AF" id="_x0000_t202" coordsize="21600,21600" o:spt="202" path="m,l,21600r21600,l21600,xe">
              <v:stroke joinstyle="miter"/>
              <v:path gradientshapeok="t" o:connecttype="rect"/>
            </v:shapetype>
            <v:shape id="1 Cuadro de texto" o:spid="_x0000_s1028" type="#_x0000_t202" style="position:absolute;left:0;text-align:left;margin-left:241.3pt;margin-top:385.25pt;width:573.25pt;height:21.6pt;rotation:-90;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Iuj3GwIAAEAEAAAOAAAAZHJzL2Uyb0RvYy54bWysU11v2jAUfZ+0/2D5fYREUFhEqFgrpkmo rUSnPhvHJpFiX882JOzX79oJlHV9qpYH637l+N5zrhe3nWrIUVhXgy5oOhpTIjSHstb7gv58Xn+Z U+I80yVrQIuCnoSjt8vPnxatyUUGFTSlsARBtMtbU9DKe5MnieOVUMyNwAiNSQlWMY+u3SelZS2i qybJxuObpAVbGgtcOIfR+z5JlxFfSsH9o5ROeNIUFHvz8bTx3IUzWS5YvrfMVDUf2mAf6EKxWuOl F6h75hk52PofKFVzCw6kH3FQCUhZcxFnwGnS8ZtpthUzIs6C5Dhzocn9P1j+cNyaJ0t89w06FDAQ 0hqXOwyGeTppFbGAvKU3yDd+cUxsnGA5Mnq6sCg6TzgGZ9l8nM2mlHDMZbNJOp0H1KQHC6DGOv9d gCLBKKhFlSIqO26c70vPJaFcw7pumqhUo/8KIGYfEVHq4e/X/oPlu103DLWD8oSzxnGwdWf4usYO Nsz5J2ZRdwziLvtHPGQDbUFhsCipwP5+Lx7qUQ7MUtLiHhXU/TowKyhpfmgU6ms6mYTFi85kOsvQ sdeZ3XVGH9Qd4KqmsbtohnrfnE1pQb3gyq/CrZhimuPdBfVn8873241PhovVKhbhqhnmN3preIA+ S/DcvTBrBhE8yvcA541j+Rst+tqe/NXBg6yjUIHgnlUUODi4plHq4UmFd3Dtx6rXh7/8AwAA//8D AFBLAwQUAAYACAAAACEA7nlv598AAAAOAQAADwAAAGRycy9kb3ducmV2LnhtbEyPy07DMBBF90j8 gzVIbBC125C2CnEqHkJi2wB7N54mEfE4it0m+XumK7qbqzm6j3w3uU6ccQitJw3LhQKBVHnbUq3h ++vjcQsiREPWdJ5Qw4wBdsXtTW4y60fa47mMtWATCpnR0MTYZ1KGqkFnwsL3SPw7+sGZyHKopR3M yOaukyul1tKZljihMT2+NVj9lienIb7H1tufB3X0+zF9nT/LIN2s9f3d9PIMIuIU/2G41OfqUHCn gz+RDaJjrZKnhFkNq+WWR1wQtdmkIA58Jes0AVnk8npG8QcAAP//AwBQSwECLQAUAAYACAAAACEA toM4kv4AAADhAQAAEwAAAAAAAAAAAAAAAAAAAAAAW0NvbnRlbnRfVHlwZXNdLnhtbFBLAQItABQA BgAIAAAAIQA4/SH/1gAAAJQBAAALAAAAAAAAAAAAAAAAAC8BAABfcmVscy8ucmVsc1BLAQItABQA BgAIAAAAIQBmIuj3GwIAAEAEAAAOAAAAAAAAAAAAAAAAAC4CAABkcnMvZTJvRG9jLnhtbFBLAQIt ABQABgAIAAAAIQDueW/n3wAAAA4BAAAPAAAAAAAAAAAAAAAAAHUEAABkcnMvZG93bnJldi54bWxQ SwUGAAAAAAQABADzAAAAgQUAAAAA " filled="f" stroked="f">
              <v:textbox>
                <w:txbxContent>
                  <w:p w14:paraId="11BBC7B6" w14:textId="77777777" w:rsidR="00B868D1" w:rsidRPr="00EC365D" w:rsidRDefault="00B868D1" w:rsidP="00EC365D">
                    <w:pPr>
                      <w:pStyle w:val="Encabezadocarta"/>
                      <w:ind w:firstLine="0"/>
                      <w:jc w:val="both"/>
                      <w:rPr>
                        <w:rFonts w:ascii="Courier New" w:hAnsi="Courier New" w:cs="Courier New"/>
                        <w:outline/>
                        <w:color w:val="4F81BD" w:themeColor="accent1"/>
                        <w:sz w:val="16"/>
                        <w:szCs w:val="16"/>
                        <w14:shadow w14:blurRad="38100" w14:dist="32004" w14:dir="5400000" w14:sx="100000" w14:sy="100000" w14:kx="0" w14:ky="0" w14:algn="tl">
                          <w14:srgbClr w14:val="000000">
                            <w14:alpha w14:val="70000"/>
                          </w14:srgbClr>
                        </w14:shadow>
                        <w14:textOutline w14:w="10160" w14:cap="flat" w14:cmpd="sng" w14:algn="ctr">
                          <w14:solidFill>
                            <w14:schemeClr w14:val="accent1"/>
                          </w14:solidFill>
                          <w14:prstDash w14:val="solid"/>
                          <w14:round/>
                        </w14:textOutline>
                        <w14:textFill>
                          <w14:noFill/>
                        </w14:textFill>
                      </w:rPr>
                    </w:pPr>
                    <w:r w:rsidRPr="00EC365D">
                      <w:rPr>
                        <w:rFonts w:ascii="Courier New" w:hAnsi="Courier New" w:cs="Courier New"/>
                        <w:outline/>
                        <w:color w:val="FFFFFF" w:themeColor="background1"/>
                        <w:sz w:val="16"/>
                        <w:szCs w:val="16"/>
                        <w14:shadow w14:blurRad="38100" w14:dist="32004" w14:dir="5400000" w14:sx="100000" w14:sy="100000" w14:kx="0" w14:ky="0" w14:algn="tl">
                          <w14:srgbClr w14:val="000000">
                            <w14:alpha w14:val="70000"/>
                          </w14:srgbClr>
                        </w14:shadow>
                        <w14:textOutline w14:w="10160" w14:cap="flat" w14:cmpd="sng" w14:algn="ctr">
                          <w14:solidFill>
                            <w14:schemeClr w14:val="bg1">
                              <w14:lumMod w14:val="50000"/>
                            </w14:schemeClr>
                          </w14:solidFill>
                          <w14:prstDash w14:val="solid"/>
                          <w14:round/>
                        </w14:textOutline>
                        <w14:textFill>
                          <w14:noFill/>
                        </w14:textFill>
                      </w:rPr>
                      <w:t>NOTA: ESTE DOCUMENTO ES DE CARÁCTER INFORMATIVO Y NO FORMA PARTE DE NINGUN CONTRATO,SIN RESPONSABILIDAD PARA BANORTE.</w:t>
                    </w:r>
                  </w:p>
                </w:txbxContent>
              </v:textbox>
            </v:shape>
          </w:pict>
        </mc:Fallback>
      </mc:AlternateContent>
    </w:r>
    <w:r w:rsidR="00C51586">
      <w:pict w14:anchorId="11BBC7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7855328" o:spid="_x0000_s1035" type="#_x0000_t75" style="position:absolute;left:0;text-align:left;margin-left:0;margin-top:0;width:612pt;height:11in;z-index:-251658239;mso-position-horizontal:left;mso-position-horizontal-relative:page;mso-position-vertical:top;mso-position-vertical-relative:page" o:allowincell="f">
          <v:imagedata r:id="rId1" o:title="Hoja Banorte-01"/>
          <w10:wrap anchorx="page" anchory="page"/>
        </v:shape>
      </w:pict>
    </w:r>
    <w:r>
      <w:t xml:space="preserve">                                     Certificación : {tipoProducto}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BC7AD" w14:textId="77777777" w:rsidR="00B868D1" w:rsidRDefault="00C51586" w:rsidP="00DE3D1F">
    <w:pPr>
      <w:pStyle w:val="Encabezado"/>
    </w:pPr>
    <w:r>
      <w:rPr>
        <w:noProof/>
        <w:lang w:eastAsia="es-MX"/>
      </w:rPr>
      <w:pict w14:anchorId="11BBC7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7665958" o:spid="_x0000_s1034" type="#_x0000_t75" style="position:absolute;left:0;text-align:left;margin-left:0;margin-top:0;width:612pt;height:11in;z-index:-251658240;mso-position-horizontal:center;mso-position-horizontal-relative:page;mso-position-vertical:center;mso-position-vertical-relative:page" o:allowincell="f">
          <v:imagedata r:id="rId1" o:title="Presentación-01"/>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05A09"/>
    <w:multiLevelType w:val="hybridMultilevel"/>
    <w:tmpl w:val="842E44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45E1BAF"/>
    <w:multiLevelType w:val="hybridMultilevel"/>
    <w:tmpl w:val="88D242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AEA4A30"/>
    <w:multiLevelType w:val="hybridMultilevel"/>
    <w:tmpl w:val="D0E0DE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1030991"/>
    <w:multiLevelType w:val="hybridMultilevel"/>
    <w:tmpl w:val="B072AB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53B3870"/>
    <w:multiLevelType w:val="hybridMultilevel"/>
    <w:tmpl w:val="AEF8D70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22248556">
    <w:abstractNumId w:val="2"/>
  </w:num>
  <w:num w:numId="2" w16cid:durableId="932013354">
    <w:abstractNumId w:val="1"/>
  </w:num>
  <w:num w:numId="3" w16cid:durableId="71780268">
    <w:abstractNumId w:val="4"/>
  </w:num>
  <w:num w:numId="4" w16cid:durableId="915438667">
    <w:abstractNumId w:val="0"/>
  </w:num>
  <w:num w:numId="5" w16cid:durableId="18027646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3108"/>
    <w:rsid w:val="0000374B"/>
    <w:rsid w:val="00006828"/>
    <w:rsid w:val="00006FE6"/>
    <w:rsid w:val="00007B4B"/>
    <w:rsid w:val="00011170"/>
    <w:rsid w:val="0001405F"/>
    <w:rsid w:val="000233A9"/>
    <w:rsid w:val="00027E8B"/>
    <w:rsid w:val="00033837"/>
    <w:rsid w:val="00050710"/>
    <w:rsid w:val="000517DF"/>
    <w:rsid w:val="00052B51"/>
    <w:rsid w:val="0005547B"/>
    <w:rsid w:val="000602D8"/>
    <w:rsid w:val="000618AE"/>
    <w:rsid w:val="0006423F"/>
    <w:rsid w:val="00065520"/>
    <w:rsid w:val="00067781"/>
    <w:rsid w:val="00072B56"/>
    <w:rsid w:val="00074B71"/>
    <w:rsid w:val="00083B45"/>
    <w:rsid w:val="00083F22"/>
    <w:rsid w:val="00085948"/>
    <w:rsid w:val="00090AB5"/>
    <w:rsid w:val="000979C0"/>
    <w:rsid w:val="000B00E1"/>
    <w:rsid w:val="000B3D29"/>
    <w:rsid w:val="000C140E"/>
    <w:rsid w:val="000D57E8"/>
    <w:rsid w:val="000D657C"/>
    <w:rsid w:val="000F7255"/>
    <w:rsid w:val="00112373"/>
    <w:rsid w:val="00126948"/>
    <w:rsid w:val="00135D87"/>
    <w:rsid w:val="00136CD5"/>
    <w:rsid w:val="0014722B"/>
    <w:rsid w:val="0016500E"/>
    <w:rsid w:val="001669B8"/>
    <w:rsid w:val="001669F4"/>
    <w:rsid w:val="00175460"/>
    <w:rsid w:val="0018130B"/>
    <w:rsid w:val="0019045D"/>
    <w:rsid w:val="001A3BF3"/>
    <w:rsid w:val="001A6321"/>
    <w:rsid w:val="001B53B6"/>
    <w:rsid w:val="001C1003"/>
    <w:rsid w:val="001C3DC1"/>
    <w:rsid w:val="001D2E08"/>
    <w:rsid w:val="001D47FE"/>
    <w:rsid w:val="001D6462"/>
    <w:rsid w:val="001F008D"/>
    <w:rsid w:val="00204370"/>
    <w:rsid w:val="002051D1"/>
    <w:rsid w:val="00206CB0"/>
    <w:rsid w:val="00217AEF"/>
    <w:rsid w:val="00222A8D"/>
    <w:rsid w:val="00234A61"/>
    <w:rsid w:val="00234C04"/>
    <w:rsid w:val="00237EA4"/>
    <w:rsid w:val="0026332F"/>
    <w:rsid w:val="0026501C"/>
    <w:rsid w:val="00266E25"/>
    <w:rsid w:val="00274441"/>
    <w:rsid w:val="00275916"/>
    <w:rsid w:val="00280EC7"/>
    <w:rsid w:val="002861D0"/>
    <w:rsid w:val="00296068"/>
    <w:rsid w:val="00297185"/>
    <w:rsid w:val="002A46D7"/>
    <w:rsid w:val="002A4D74"/>
    <w:rsid w:val="002B0C4E"/>
    <w:rsid w:val="002C04AB"/>
    <w:rsid w:val="002E4C7D"/>
    <w:rsid w:val="002F0A8A"/>
    <w:rsid w:val="002F4BA8"/>
    <w:rsid w:val="002F558F"/>
    <w:rsid w:val="002F5732"/>
    <w:rsid w:val="00310934"/>
    <w:rsid w:val="0033426C"/>
    <w:rsid w:val="003727CD"/>
    <w:rsid w:val="003817B2"/>
    <w:rsid w:val="00383703"/>
    <w:rsid w:val="003926E5"/>
    <w:rsid w:val="00393A71"/>
    <w:rsid w:val="0039666A"/>
    <w:rsid w:val="003B13FE"/>
    <w:rsid w:val="003B2D87"/>
    <w:rsid w:val="003C0601"/>
    <w:rsid w:val="003C5167"/>
    <w:rsid w:val="003C6D4D"/>
    <w:rsid w:val="003E5B10"/>
    <w:rsid w:val="003F4B24"/>
    <w:rsid w:val="00401813"/>
    <w:rsid w:val="004030F7"/>
    <w:rsid w:val="0040587C"/>
    <w:rsid w:val="004118E7"/>
    <w:rsid w:val="00415B59"/>
    <w:rsid w:val="004419B3"/>
    <w:rsid w:val="0044450F"/>
    <w:rsid w:val="00454632"/>
    <w:rsid w:val="00456F74"/>
    <w:rsid w:val="00457A6F"/>
    <w:rsid w:val="00457EB6"/>
    <w:rsid w:val="00457F04"/>
    <w:rsid w:val="00460477"/>
    <w:rsid w:val="00462DCF"/>
    <w:rsid w:val="00465F81"/>
    <w:rsid w:val="00471D1C"/>
    <w:rsid w:val="004774A9"/>
    <w:rsid w:val="00487EA0"/>
    <w:rsid w:val="004914D4"/>
    <w:rsid w:val="004921A8"/>
    <w:rsid w:val="004A3468"/>
    <w:rsid w:val="004A50D9"/>
    <w:rsid w:val="004C4E74"/>
    <w:rsid w:val="004E1540"/>
    <w:rsid w:val="004F047B"/>
    <w:rsid w:val="00500B76"/>
    <w:rsid w:val="005045A7"/>
    <w:rsid w:val="00515BBA"/>
    <w:rsid w:val="00524380"/>
    <w:rsid w:val="00531F36"/>
    <w:rsid w:val="00534787"/>
    <w:rsid w:val="00536791"/>
    <w:rsid w:val="00541965"/>
    <w:rsid w:val="00543AAD"/>
    <w:rsid w:val="00550393"/>
    <w:rsid w:val="005509FE"/>
    <w:rsid w:val="0055401D"/>
    <w:rsid w:val="00577398"/>
    <w:rsid w:val="00580FD2"/>
    <w:rsid w:val="00595C89"/>
    <w:rsid w:val="005A5D1E"/>
    <w:rsid w:val="005B048E"/>
    <w:rsid w:val="005D16D1"/>
    <w:rsid w:val="005E0506"/>
    <w:rsid w:val="005E21AC"/>
    <w:rsid w:val="005F0DC8"/>
    <w:rsid w:val="005F1EFF"/>
    <w:rsid w:val="005F7930"/>
    <w:rsid w:val="00602609"/>
    <w:rsid w:val="00607748"/>
    <w:rsid w:val="00623E70"/>
    <w:rsid w:val="00640000"/>
    <w:rsid w:val="006400E5"/>
    <w:rsid w:val="0064485C"/>
    <w:rsid w:val="00646405"/>
    <w:rsid w:val="0064700F"/>
    <w:rsid w:val="0064756E"/>
    <w:rsid w:val="006501A8"/>
    <w:rsid w:val="00653807"/>
    <w:rsid w:val="00661E41"/>
    <w:rsid w:val="0066250D"/>
    <w:rsid w:val="00664B2D"/>
    <w:rsid w:val="00670164"/>
    <w:rsid w:val="006758A9"/>
    <w:rsid w:val="00681A50"/>
    <w:rsid w:val="00696805"/>
    <w:rsid w:val="006B05D2"/>
    <w:rsid w:val="006B2E8A"/>
    <w:rsid w:val="006E3581"/>
    <w:rsid w:val="006E6FBA"/>
    <w:rsid w:val="006F3721"/>
    <w:rsid w:val="006F78C0"/>
    <w:rsid w:val="0070508F"/>
    <w:rsid w:val="007110DF"/>
    <w:rsid w:val="00731C02"/>
    <w:rsid w:val="00736EEF"/>
    <w:rsid w:val="00740CA9"/>
    <w:rsid w:val="00743561"/>
    <w:rsid w:val="00744F02"/>
    <w:rsid w:val="00755847"/>
    <w:rsid w:val="00762A7F"/>
    <w:rsid w:val="00763108"/>
    <w:rsid w:val="00770B34"/>
    <w:rsid w:val="00770D7F"/>
    <w:rsid w:val="00771FA9"/>
    <w:rsid w:val="00772900"/>
    <w:rsid w:val="007814EE"/>
    <w:rsid w:val="00787139"/>
    <w:rsid w:val="007876FB"/>
    <w:rsid w:val="00793DCD"/>
    <w:rsid w:val="007A0304"/>
    <w:rsid w:val="007B1F88"/>
    <w:rsid w:val="007C485E"/>
    <w:rsid w:val="007D6374"/>
    <w:rsid w:val="007D6A25"/>
    <w:rsid w:val="007D7991"/>
    <w:rsid w:val="007E1859"/>
    <w:rsid w:val="007E5E50"/>
    <w:rsid w:val="007F2651"/>
    <w:rsid w:val="00827011"/>
    <w:rsid w:val="00835626"/>
    <w:rsid w:val="008408E0"/>
    <w:rsid w:val="008448B6"/>
    <w:rsid w:val="00852DBB"/>
    <w:rsid w:val="00854D98"/>
    <w:rsid w:val="00856469"/>
    <w:rsid w:val="008608A2"/>
    <w:rsid w:val="00864612"/>
    <w:rsid w:val="00867460"/>
    <w:rsid w:val="008761B4"/>
    <w:rsid w:val="008803D4"/>
    <w:rsid w:val="00882041"/>
    <w:rsid w:val="00886C2B"/>
    <w:rsid w:val="00887015"/>
    <w:rsid w:val="00890074"/>
    <w:rsid w:val="00892FEF"/>
    <w:rsid w:val="008A072B"/>
    <w:rsid w:val="008B463B"/>
    <w:rsid w:val="008C08AB"/>
    <w:rsid w:val="008C6114"/>
    <w:rsid w:val="008D07C1"/>
    <w:rsid w:val="008D2AAB"/>
    <w:rsid w:val="008D50D4"/>
    <w:rsid w:val="008E1A79"/>
    <w:rsid w:val="008E3FCB"/>
    <w:rsid w:val="008F4F5E"/>
    <w:rsid w:val="009045DC"/>
    <w:rsid w:val="00905F9A"/>
    <w:rsid w:val="00911A7F"/>
    <w:rsid w:val="00924717"/>
    <w:rsid w:val="0092702C"/>
    <w:rsid w:val="00935E66"/>
    <w:rsid w:val="00942DFB"/>
    <w:rsid w:val="009478EC"/>
    <w:rsid w:val="00951EC7"/>
    <w:rsid w:val="009539C8"/>
    <w:rsid w:val="00962285"/>
    <w:rsid w:val="00966395"/>
    <w:rsid w:val="009739C1"/>
    <w:rsid w:val="00984DE4"/>
    <w:rsid w:val="009913A6"/>
    <w:rsid w:val="009A0733"/>
    <w:rsid w:val="009A105C"/>
    <w:rsid w:val="009C0B09"/>
    <w:rsid w:val="009D0349"/>
    <w:rsid w:val="009F07A5"/>
    <w:rsid w:val="009F119E"/>
    <w:rsid w:val="009F1A8D"/>
    <w:rsid w:val="00A07C87"/>
    <w:rsid w:val="00A1038A"/>
    <w:rsid w:val="00A14C4D"/>
    <w:rsid w:val="00A175DB"/>
    <w:rsid w:val="00A44331"/>
    <w:rsid w:val="00A519AA"/>
    <w:rsid w:val="00A5652F"/>
    <w:rsid w:val="00A62040"/>
    <w:rsid w:val="00A66552"/>
    <w:rsid w:val="00A728E4"/>
    <w:rsid w:val="00A73BA9"/>
    <w:rsid w:val="00A76C71"/>
    <w:rsid w:val="00A771C7"/>
    <w:rsid w:val="00A80037"/>
    <w:rsid w:val="00A81022"/>
    <w:rsid w:val="00A82B00"/>
    <w:rsid w:val="00AA173B"/>
    <w:rsid w:val="00AA3E2C"/>
    <w:rsid w:val="00AA4090"/>
    <w:rsid w:val="00AB2472"/>
    <w:rsid w:val="00AB5C39"/>
    <w:rsid w:val="00AC233F"/>
    <w:rsid w:val="00AC72A9"/>
    <w:rsid w:val="00AE5DDD"/>
    <w:rsid w:val="00AE7A62"/>
    <w:rsid w:val="00B006A3"/>
    <w:rsid w:val="00B0186F"/>
    <w:rsid w:val="00B060DB"/>
    <w:rsid w:val="00B1522C"/>
    <w:rsid w:val="00B24EB4"/>
    <w:rsid w:val="00B266D4"/>
    <w:rsid w:val="00B33801"/>
    <w:rsid w:val="00B357D1"/>
    <w:rsid w:val="00B41CF0"/>
    <w:rsid w:val="00B4415D"/>
    <w:rsid w:val="00B4726F"/>
    <w:rsid w:val="00B50847"/>
    <w:rsid w:val="00B54F7C"/>
    <w:rsid w:val="00B66595"/>
    <w:rsid w:val="00B679AD"/>
    <w:rsid w:val="00B868D1"/>
    <w:rsid w:val="00B94F95"/>
    <w:rsid w:val="00BA4CA9"/>
    <w:rsid w:val="00BA6912"/>
    <w:rsid w:val="00BB0B53"/>
    <w:rsid w:val="00BB0EAC"/>
    <w:rsid w:val="00BB7A68"/>
    <w:rsid w:val="00BC5708"/>
    <w:rsid w:val="00BD605E"/>
    <w:rsid w:val="00BE6723"/>
    <w:rsid w:val="00BE7750"/>
    <w:rsid w:val="00BF5D24"/>
    <w:rsid w:val="00C00181"/>
    <w:rsid w:val="00C17564"/>
    <w:rsid w:val="00C17D03"/>
    <w:rsid w:val="00C25199"/>
    <w:rsid w:val="00C431CB"/>
    <w:rsid w:val="00C51586"/>
    <w:rsid w:val="00C75252"/>
    <w:rsid w:val="00C77954"/>
    <w:rsid w:val="00C931B2"/>
    <w:rsid w:val="00C9399A"/>
    <w:rsid w:val="00C95533"/>
    <w:rsid w:val="00C96931"/>
    <w:rsid w:val="00CA5F57"/>
    <w:rsid w:val="00CA6C2F"/>
    <w:rsid w:val="00CB0441"/>
    <w:rsid w:val="00CB4BF5"/>
    <w:rsid w:val="00CC2B10"/>
    <w:rsid w:val="00CD1CFE"/>
    <w:rsid w:val="00CD41B0"/>
    <w:rsid w:val="00CD74B7"/>
    <w:rsid w:val="00D00B73"/>
    <w:rsid w:val="00D17D6C"/>
    <w:rsid w:val="00D25B1E"/>
    <w:rsid w:val="00D30B5D"/>
    <w:rsid w:val="00D34CB9"/>
    <w:rsid w:val="00D35FF2"/>
    <w:rsid w:val="00D36DA3"/>
    <w:rsid w:val="00D431E9"/>
    <w:rsid w:val="00D45895"/>
    <w:rsid w:val="00D4696B"/>
    <w:rsid w:val="00D6366B"/>
    <w:rsid w:val="00D641AD"/>
    <w:rsid w:val="00D67B5B"/>
    <w:rsid w:val="00D70AFA"/>
    <w:rsid w:val="00D72F7C"/>
    <w:rsid w:val="00D735D7"/>
    <w:rsid w:val="00D80C86"/>
    <w:rsid w:val="00D93D93"/>
    <w:rsid w:val="00DA3092"/>
    <w:rsid w:val="00DB0C37"/>
    <w:rsid w:val="00DC67B8"/>
    <w:rsid w:val="00DD1532"/>
    <w:rsid w:val="00DE2F45"/>
    <w:rsid w:val="00DE3D1F"/>
    <w:rsid w:val="00DE3FD1"/>
    <w:rsid w:val="00DE7861"/>
    <w:rsid w:val="00DF0403"/>
    <w:rsid w:val="00DF13CA"/>
    <w:rsid w:val="00DF42B6"/>
    <w:rsid w:val="00E035B0"/>
    <w:rsid w:val="00E1122F"/>
    <w:rsid w:val="00E15BD2"/>
    <w:rsid w:val="00E17A43"/>
    <w:rsid w:val="00E27965"/>
    <w:rsid w:val="00E34CF7"/>
    <w:rsid w:val="00E41B6E"/>
    <w:rsid w:val="00E50411"/>
    <w:rsid w:val="00E549F7"/>
    <w:rsid w:val="00E75D5C"/>
    <w:rsid w:val="00E92586"/>
    <w:rsid w:val="00E935D7"/>
    <w:rsid w:val="00E97055"/>
    <w:rsid w:val="00E97597"/>
    <w:rsid w:val="00EA3206"/>
    <w:rsid w:val="00EA6F26"/>
    <w:rsid w:val="00EB53CA"/>
    <w:rsid w:val="00EC365D"/>
    <w:rsid w:val="00EC60A2"/>
    <w:rsid w:val="00EE2381"/>
    <w:rsid w:val="00EE6439"/>
    <w:rsid w:val="00EF5063"/>
    <w:rsid w:val="00EF57F3"/>
    <w:rsid w:val="00EF629B"/>
    <w:rsid w:val="00F01243"/>
    <w:rsid w:val="00F01DCA"/>
    <w:rsid w:val="00F027CE"/>
    <w:rsid w:val="00F04F6A"/>
    <w:rsid w:val="00F155EA"/>
    <w:rsid w:val="00F20DA4"/>
    <w:rsid w:val="00F2345D"/>
    <w:rsid w:val="00F26F5C"/>
    <w:rsid w:val="00F36D92"/>
    <w:rsid w:val="00F4553D"/>
    <w:rsid w:val="00F54548"/>
    <w:rsid w:val="00F57F6D"/>
    <w:rsid w:val="00F63F90"/>
    <w:rsid w:val="00F74730"/>
    <w:rsid w:val="00F84462"/>
    <w:rsid w:val="00F84C87"/>
    <w:rsid w:val="00F84F29"/>
    <w:rsid w:val="00F87F55"/>
    <w:rsid w:val="00F90054"/>
    <w:rsid w:val="00FA27D1"/>
    <w:rsid w:val="00FA58F2"/>
    <w:rsid w:val="00FA60DD"/>
    <w:rsid w:val="00FB2E8B"/>
    <w:rsid w:val="00FB6876"/>
    <w:rsid w:val="00FC214B"/>
    <w:rsid w:val="00FC376B"/>
    <w:rsid w:val="00FC562A"/>
    <w:rsid w:val="00FC5FCC"/>
    <w:rsid w:val="00FD3BDB"/>
    <w:rsid w:val="00FD4314"/>
    <w:rsid w:val="00FD4D9C"/>
    <w:rsid w:val="00FD68D2"/>
    <w:rsid w:val="00FD722F"/>
    <w:rsid w:val="00FE0F54"/>
    <w:rsid w:val="00FE6F17"/>
    <w:rsid w:val="00FF4565"/>
    <w:rsid w:val="00FF71E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BC768"/>
  <w15:docId w15:val="{699251C6-9B85-4681-B507-E4679174E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1CB"/>
    <w:pPr>
      <w:ind w:firstLine="397"/>
      <w:jc w:val="both"/>
    </w:pPr>
    <w:rPr>
      <w:rFonts w:ascii="Arial" w:hAnsi="Arial"/>
      <w:sz w:val="20"/>
    </w:rPr>
  </w:style>
  <w:style w:type="paragraph" w:styleId="Ttulo1">
    <w:name w:val="heading 1"/>
    <w:basedOn w:val="Normal"/>
    <w:next w:val="Normal"/>
    <w:link w:val="Ttulo1Car"/>
    <w:uiPriority w:val="9"/>
    <w:qFormat/>
    <w:rsid w:val="00C431CB"/>
    <w:pPr>
      <w:keepNext/>
      <w:keepLines/>
      <w:spacing w:after="240"/>
      <w:outlineLvl w:val="0"/>
    </w:pPr>
    <w:rPr>
      <w:rFonts w:eastAsiaTheme="majorEastAsia" w:cstheme="majorBidi"/>
      <w:b/>
      <w:bCs/>
      <w:color w:val="C00000"/>
      <w:sz w:val="28"/>
      <w:szCs w:val="28"/>
    </w:rPr>
  </w:style>
  <w:style w:type="paragraph" w:styleId="Ttulo2">
    <w:name w:val="heading 2"/>
    <w:basedOn w:val="Normal"/>
    <w:next w:val="Normal"/>
    <w:link w:val="Ttulo2Car"/>
    <w:autoRedefine/>
    <w:uiPriority w:val="9"/>
    <w:unhideWhenUsed/>
    <w:qFormat/>
    <w:rsid w:val="00C431CB"/>
    <w:pPr>
      <w:keepNext/>
      <w:keepLines/>
      <w:spacing w:before="480" w:after="240"/>
      <w:jc w:val="left"/>
      <w:outlineLvl w:val="1"/>
    </w:pPr>
    <w:rPr>
      <w:rFonts w:eastAsiaTheme="majorEastAsia" w:cstheme="majorBidi"/>
      <w:b/>
      <w:bCs/>
      <w:color w:val="FF0000"/>
      <w:sz w:val="24"/>
      <w:szCs w:val="26"/>
    </w:rPr>
  </w:style>
  <w:style w:type="paragraph" w:styleId="Ttulo3">
    <w:name w:val="heading 3"/>
    <w:basedOn w:val="Normal"/>
    <w:next w:val="Normal"/>
    <w:link w:val="Ttulo3Car"/>
    <w:autoRedefine/>
    <w:uiPriority w:val="9"/>
    <w:semiHidden/>
    <w:unhideWhenUsed/>
    <w:qFormat/>
    <w:rsid w:val="00C431CB"/>
    <w:pPr>
      <w:keepNext/>
      <w:keepLines/>
      <w:spacing w:before="360" w:after="120"/>
      <w:outlineLvl w:val="2"/>
    </w:pPr>
    <w:rPr>
      <w:rFonts w:eastAsiaTheme="majorEastAsia" w:cstheme="majorBidi"/>
      <w:b/>
      <w:bCs/>
    </w:rPr>
  </w:style>
  <w:style w:type="paragraph" w:styleId="Ttulo4">
    <w:name w:val="heading 4"/>
    <w:basedOn w:val="Ttulo3"/>
    <w:next w:val="Normal"/>
    <w:link w:val="Ttulo4Car"/>
    <w:autoRedefine/>
    <w:uiPriority w:val="9"/>
    <w:unhideWhenUsed/>
    <w:qFormat/>
    <w:rsid w:val="00C431CB"/>
    <w:pPr>
      <w:outlineLvl w:val="3"/>
    </w:pPr>
    <w:rPr>
      <w:bCs w:val="0"/>
      <w:i/>
      <w:iCs/>
      <w:color w:val="000000" w:themeColor="text1"/>
    </w:rPr>
  </w:style>
  <w:style w:type="paragraph" w:styleId="Ttulo5">
    <w:name w:val="heading 5"/>
    <w:basedOn w:val="Ttulo4"/>
    <w:next w:val="Normal"/>
    <w:link w:val="Ttulo5Car"/>
    <w:autoRedefine/>
    <w:uiPriority w:val="9"/>
    <w:unhideWhenUsed/>
    <w:qFormat/>
    <w:rsid w:val="00C431CB"/>
    <w:pPr>
      <w:spacing w:before="200"/>
      <w:outlineLvl w:val="4"/>
    </w:pPr>
    <w:rPr>
      <w:b w:val="0"/>
      <w:color w:val="auto"/>
      <w:u w:val="single"/>
    </w:rPr>
  </w:style>
  <w:style w:type="paragraph" w:styleId="Ttulo6">
    <w:name w:val="heading 6"/>
    <w:basedOn w:val="Normal"/>
    <w:next w:val="Normal"/>
    <w:link w:val="Ttulo6Car"/>
    <w:uiPriority w:val="9"/>
    <w:semiHidden/>
    <w:unhideWhenUsed/>
    <w:qFormat/>
    <w:rsid w:val="00AC72A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AC72A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AC72A9"/>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AC72A9"/>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uiPriority w:val="9"/>
    <w:rsid w:val="00C431CB"/>
    <w:rPr>
      <w:rFonts w:ascii="Arial" w:eastAsiaTheme="majorEastAsia" w:hAnsi="Arial" w:cstheme="majorBidi"/>
      <w:i/>
      <w:iCs/>
      <w:sz w:val="20"/>
      <w:u w:val="single"/>
    </w:rPr>
  </w:style>
  <w:style w:type="character" w:customStyle="1" w:styleId="Ttulo4Car">
    <w:name w:val="Título 4 Car"/>
    <w:basedOn w:val="Fuentedeprrafopredeter"/>
    <w:link w:val="Ttulo4"/>
    <w:uiPriority w:val="9"/>
    <w:rsid w:val="00C431CB"/>
    <w:rPr>
      <w:rFonts w:ascii="Arial" w:eastAsiaTheme="majorEastAsia" w:hAnsi="Arial" w:cstheme="majorBidi"/>
      <w:b/>
      <w:i/>
      <w:iCs/>
      <w:color w:val="000000" w:themeColor="text1"/>
      <w:sz w:val="20"/>
    </w:rPr>
  </w:style>
  <w:style w:type="character" w:customStyle="1" w:styleId="Ttulo3Car">
    <w:name w:val="Título 3 Car"/>
    <w:basedOn w:val="Fuentedeprrafopredeter"/>
    <w:link w:val="Ttulo3"/>
    <w:uiPriority w:val="9"/>
    <w:semiHidden/>
    <w:rsid w:val="00C431CB"/>
    <w:rPr>
      <w:rFonts w:ascii="Arial" w:eastAsiaTheme="majorEastAsia" w:hAnsi="Arial" w:cstheme="majorBidi"/>
      <w:b/>
      <w:bCs/>
      <w:sz w:val="20"/>
    </w:rPr>
  </w:style>
  <w:style w:type="character" w:customStyle="1" w:styleId="Ttulo2Car">
    <w:name w:val="Título 2 Car"/>
    <w:basedOn w:val="Fuentedeprrafopredeter"/>
    <w:link w:val="Ttulo2"/>
    <w:uiPriority w:val="9"/>
    <w:rsid w:val="00C431CB"/>
    <w:rPr>
      <w:rFonts w:ascii="Arial" w:eastAsiaTheme="majorEastAsia" w:hAnsi="Arial" w:cstheme="majorBidi"/>
      <w:b/>
      <w:bCs/>
      <w:color w:val="FF0000"/>
      <w:sz w:val="24"/>
      <w:szCs w:val="26"/>
    </w:rPr>
  </w:style>
  <w:style w:type="table" w:customStyle="1" w:styleId="Banorte">
    <w:name w:val="Banorte"/>
    <w:basedOn w:val="Tablanormal"/>
    <w:uiPriority w:val="99"/>
    <w:rsid w:val="00297185"/>
    <w:pPr>
      <w:spacing w:after="0" w:line="240" w:lineRule="auto"/>
    </w:pPr>
    <w:rPr>
      <w:rFonts w:ascii="Arial" w:hAnsi="Arial"/>
      <w:sz w:val="20"/>
    </w:rPr>
    <w:tblPr>
      <w:tblStyleRowBandSize w:val="1"/>
      <w:tblBorders>
        <w:top w:val="single" w:sz="12" w:space="0" w:color="9B2C1F"/>
        <w:left w:val="single" w:sz="12" w:space="0" w:color="9B2C1F"/>
        <w:bottom w:val="single" w:sz="12" w:space="0" w:color="9B2C1F"/>
        <w:right w:val="single" w:sz="12" w:space="0" w:color="9B2C1F"/>
        <w:insideH w:val="single" w:sz="12" w:space="0" w:color="9B2C1F"/>
      </w:tblBorders>
    </w:tblPr>
    <w:tblStylePr w:type="firstRow">
      <w:pPr>
        <w:jc w:val="left"/>
      </w:pPr>
      <w:rPr>
        <w:rFonts w:ascii="Arial" w:hAnsi="Arial"/>
        <w:b/>
        <w:color w:val="FFFFFF" w:themeColor="background1"/>
        <w:sz w:val="20"/>
      </w:rPr>
      <w:tblPr/>
      <w:tcPr>
        <w:shd w:val="clear" w:color="auto" w:fill="9B2C1F"/>
        <w:vAlign w:val="center"/>
      </w:tcPr>
    </w:tblStylePr>
    <w:tblStylePr w:type="firstCol">
      <w:rPr>
        <w:rFonts w:ascii="Arial" w:hAnsi="Arial"/>
        <w:b/>
        <w:sz w:val="20"/>
      </w:rPr>
    </w:tblStylePr>
  </w:style>
  <w:style w:type="paragraph" w:styleId="Encabezado">
    <w:name w:val="header"/>
    <w:basedOn w:val="Normal"/>
    <w:link w:val="EncabezadoCar"/>
    <w:uiPriority w:val="99"/>
    <w:unhideWhenUsed/>
    <w:rsid w:val="00C939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9399A"/>
  </w:style>
  <w:style w:type="paragraph" w:styleId="Piedepgina">
    <w:name w:val="footer"/>
    <w:basedOn w:val="Normal"/>
    <w:link w:val="PiedepginaCar"/>
    <w:uiPriority w:val="99"/>
    <w:unhideWhenUsed/>
    <w:rsid w:val="00C939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9399A"/>
  </w:style>
  <w:style w:type="character" w:styleId="Textodelmarcadordeposicin">
    <w:name w:val="Placeholder Text"/>
    <w:basedOn w:val="Fuentedeprrafopredeter"/>
    <w:uiPriority w:val="99"/>
    <w:semiHidden/>
    <w:rsid w:val="005F1EFF"/>
    <w:rPr>
      <w:color w:val="808080"/>
    </w:rPr>
  </w:style>
  <w:style w:type="paragraph" w:styleId="Textodeglobo">
    <w:name w:val="Balloon Text"/>
    <w:basedOn w:val="Normal"/>
    <w:link w:val="TextodegloboCar"/>
    <w:uiPriority w:val="99"/>
    <w:semiHidden/>
    <w:unhideWhenUsed/>
    <w:rsid w:val="005F1EF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F1EFF"/>
    <w:rPr>
      <w:rFonts w:ascii="Tahoma" w:hAnsi="Tahoma" w:cs="Tahoma"/>
      <w:sz w:val="16"/>
      <w:szCs w:val="16"/>
    </w:rPr>
  </w:style>
  <w:style w:type="character" w:customStyle="1" w:styleId="TtuloCertificacin">
    <w:name w:val="Título Certificación"/>
    <w:basedOn w:val="Fuentedeprrafopredeter"/>
    <w:uiPriority w:val="1"/>
    <w:rsid w:val="00AB2472"/>
    <w:rPr>
      <w:rFonts w:ascii="Gotham Book" w:hAnsi="Gotham Book"/>
      <w:b/>
      <w:color w:val="FFFFFF" w:themeColor="background1"/>
      <w:sz w:val="40"/>
    </w:rPr>
  </w:style>
  <w:style w:type="paragraph" w:customStyle="1" w:styleId="Figura">
    <w:name w:val="Figura"/>
    <w:basedOn w:val="Normal"/>
    <w:next w:val="Normal"/>
    <w:qFormat/>
    <w:rsid w:val="00C431CB"/>
    <w:pPr>
      <w:keepNext/>
      <w:spacing w:after="480"/>
      <w:ind w:firstLine="0"/>
      <w:jc w:val="center"/>
    </w:pPr>
    <w:rPr>
      <w:noProof/>
      <w:lang w:eastAsia="es-MX"/>
    </w:rPr>
  </w:style>
  <w:style w:type="paragraph" w:customStyle="1" w:styleId="TableParagraph">
    <w:name w:val="Table Paragraph"/>
    <w:basedOn w:val="Normal"/>
    <w:autoRedefine/>
    <w:uiPriority w:val="1"/>
    <w:qFormat/>
    <w:rsid w:val="00C431CB"/>
    <w:pPr>
      <w:widowControl w:val="0"/>
      <w:spacing w:after="0" w:line="240" w:lineRule="auto"/>
      <w:ind w:firstLine="0"/>
      <w:jc w:val="left"/>
    </w:pPr>
    <w:rPr>
      <w:lang w:val="en-US"/>
    </w:rPr>
  </w:style>
  <w:style w:type="paragraph" w:customStyle="1" w:styleId="Tabla">
    <w:name w:val="Tabla"/>
    <w:basedOn w:val="Normal"/>
    <w:qFormat/>
    <w:rsid w:val="00C431CB"/>
    <w:pPr>
      <w:spacing w:after="0"/>
      <w:ind w:firstLine="0"/>
      <w:contextualSpacing/>
      <w:jc w:val="left"/>
    </w:pPr>
  </w:style>
  <w:style w:type="paragraph" w:customStyle="1" w:styleId="TableCaption">
    <w:name w:val="Table Caption"/>
    <w:basedOn w:val="Descripcin"/>
    <w:autoRedefine/>
    <w:qFormat/>
    <w:rsid w:val="00C431CB"/>
    <w:pPr>
      <w:spacing w:before="720"/>
    </w:pPr>
    <w:rPr>
      <w:noProof/>
    </w:rPr>
  </w:style>
  <w:style w:type="paragraph" w:styleId="Descripcin">
    <w:name w:val="caption"/>
    <w:basedOn w:val="Normal"/>
    <w:next w:val="Normal"/>
    <w:autoRedefine/>
    <w:uiPriority w:val="35"/>
    <w:semiHidden/>
    <w:unhideWhenUsed/>
    <w:qFormat/>
    <w:rsid w:val="00C431CB"/>
    <w:pPr>
      <w:keepNext/>
      <w:spacing w:before="600" w:after="240" w:line="240" w:lineRule="auto"/>
      <w:ind w:firstLine="0"/>
      <w:jc w:val="center"/>
    </w:pPr>
    <w:rPr>
      <w:bCs/>
      <w:szCs w:val="18"/>
    </w:rPr>
  </w:style>
  <w:style w:type="paragraph" w:customStyle="1" w:styleId="Cdigo">
    <w:name w:val="Código"/>
    <w:basedOn w:val="Normal"/>
    <w:autoRedefine/>
    <w:qFormat/>
    <w:rsid w:val="00C431CB"/>
    <w:pPr>
      <w:spacing w:before="360" w:after="360"/>
      <w:ind w:left="1134" w:firstLine="0"/>
      <w:contextualSpacing/>
      <w:jc w:val="left"/>
    </w:pPr>
    <w:rPr>
      <w:rFonts w:ascii="Courier New" w:hAnsi="Courier New"/>
      <w:sz w:val="18"/>
      <w:lang w:val="en-US"/>
    </w:rPr>
  </w:style>
  <w:style w:type="paragraph" w:customStyle="1" w:styleId="Tags">
    <w:name w:val="Tags"/>
    <w:basedOn w:val="Normal"/>
    <w:qFormat/>
    <w:rsid w:val="00C431CB"/>
    <w:pPr>
      <w:ind w:firstLine="0"/>
      <w:contextualSpacing/>
      <w:jc w:val="left"/>
    </w:pPr>
    <w:rPr>
      <w:sz w:val="18"/>
      <w:szCs w:val="18"/>
      <w:lang w:val="en-US"/>
    </w:rPr>
  </w:style>
  <w:style w:type="character" w:customStyle="1" w:styleId="Ttulo1Car">
    <w:name w:val="Título 1 Car"/>
    <w:basedOn w:val="Fuentedeprrafopredeter"/>
    <w:link w:val="Ttulo1"/>
    <w:uiPriority w:val="9"/>
    <w:rsid w:val="00C431CB"/>
    <w:rPr>
      <w:rFonts w:ascii="Arial" w:eastAsiaTheme="majorEastAsia" w:hAnsi="Arial" w:cstheme="majorBidi"/>
      <w:b/>
      <w:bCs/>
      <w:color w:val="C00000"/>
      <w:sz w:val="28"/>
      <w:szCs w:val="28"/>
    </w:rPr>
  </w:style>
  <w:style w:type="character" w:styleId="Nmerodepgina">
    <w:name w:val="page number"/>
    <w:basedOn w:val="Fuentedeprrafopredeter"/>
    <w:uiPriority w:val="99"/>
    <w:qFormat/>
    <w:rsid w:val="00C431CB"/>
    <w:rPr>
      <w:rFonts w:ascii="Arial" w:hAnsi="Arial"/>
      <w:b/>
      <w:color w:val="FFFFFF" w:themeColor="background1"/>
      <w:sz w:val="40"/>
      <w14:shadow w14:blurRad="50800" w14:dist="127000" w14:dir="2700000" w14:sx="100000" w14:sy="100000" w14:kx="0" w14:ky="0" w14:algn="tl">
        <w14:srgbClr w14:val="000000">
          <w14:alpha w14:val="60000"/>
        </w14:srgbClr>
      </w14:shadow>
    </w:rPr>
  </w:style>
  <w:style w:type="paragraph" w:styleId="Sinespaciado">
    <w:name w:val="No Spacing"/>
    <w:link w:val="SinespaciadoCar"/>
    <w:uiPriority w:val="1"/>
    <w:qFormat/>
    <w:rsid w:val="00C431CB"/>
    <w:pPr>
      <w:spacing w:after="0" w:line="240" w:lineRule="auto"/>
      <w:jc w:val="both"/>
    </w:pPr>
  </w:style>
  <w:style w:type="character" w:customStyle="1" w:styleId="SinespaciadoCar">
    <w:name w:val="Sin espaciado Car"/>
    <w:basedOn w:val="Fuentedeprrafopredeter"/>
    <w:link w:val="Sinespaciado"/>
    <w:uiPriority w:val="1"/>
    <w:rsid w:val="00C431CB"/>
  </w:style>
  <w:style w:type="character" w:customStyle="1" w:styleId="Ttulo6Car">
    <w:name w:val="Título 6 Car"/>
    <w:basedOn w:val="Fuentedeprrafopredeter"/>
    <w:link w:val="Ttulo6"/>
    <w:uiPriority w:val="9"/>
    <w:semiHidden/>
    <w:rsid w:val="00AC72A9"/>
    <w:rPr>
      <w:rFonts w:asciiTheme="majorHAnsi" w:eastAsiaTheme="majorEastAsia" w:hAnsiTheme="majorHAnsi" w:cstheme="majorBidi"/>
      <w:i/>
      <w:iCs/>
      <w:color w:val="243F60" w:themeColor="accent1" w:themeShade="7F"/>
      <w:sz w:val="20"/>
    </w:rPr>
  </w:style>
  <w:style w:type="character" w:customStyle="1" w:styleId="Ttulo7Car">
    <w:name w:val="Título 7 Car"/>
    <w:basedOn w:val="Fuentedeprrafopredeter"/>
    <w:link w:val="Ttulo7"/>
    <w:uiPriority w:val="9"/>
    <w:semiHidden/>
    <w:rsid w:val="00AC72A9"/>
    <w:rPr>
      <w:rFonts w:asciiTheme="majorHAnsi" w:eastAsiaTheme="majorEastAsia" w:hAnsiTheme="majorHAnsi" w:cstheme="majorBidi"/>
      <w:i/>
      <w:iCs/>
      <w:color w:val="404040" w:themeColor="text1" w:themeTint="BF"/>
      <w:sz w:val="20"/>
    </w:rPr>
  </w:style>
  <w:style w:type="character" w:customStyle="1" w:styleId="Ttulo8Car">
    <w:name w:val="Título 8 Car"/>
    <w:basedOn w:val="Fuentedeprrafopredeter"/>
    <w:link w:val="Ttulo8"/>
    <w:uiPriority w:val="9"/>
    <w:semiHidden/>
    <w:rsid w:val="00AC72A9"/>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AC72A9"/>
    <w:rPr>
      <w:rFonts w:asciiTheme="majorHAnsi" w:eastAsiaTheme="majorEastAsia" w:hAnsiTheme="majorHAnsi" w:cstheme="majorBidi"/>
      <w:i/>
      <w:iCs/>
      <w:color w:val="404040" w:themeColor="text1" w:themeTint="BF"/>
      <w:sz w:val="20"/>
      <w:szCs w:val="20"/>
    </w:rPr>
  </w:style>
  <w:style w:type="paragraph" w:styleId="Ttulo">
    <w:name w:val="Title"/>
    <w:basedOn w:val="Normal"/>
    <w:next w:val="Normal"/>
    <w:link w:val="TtuloCar"/>
    <w:uiPriority w:val="10"/>
    <w:rsid w:val="0019045D"/>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tuloCar">
    <w:name w:val="Título Car"/>
    <w:basedOn w:val="Fuentedeprrafopredeter"/>
    <w:link w:val="Ttulo"/>
    <w:uiPriority w:val="10"/>
    <w:rsid w:val="0019045D"/>
    <w:rPr>
      <w:caps/>
      <w:color w:val="632423" w:themeColor="accent2" w:themeShade="80"/>
      <w:spacing w:val="50"/>
      <w:sz w:val="44"/>
      <w:szCs w:val="44"/>
    </w:rPr>
  </w:style>
  <w:style w:type="paragraph" w:styleId="Subttulo">
    <w:name w:val="Subtitle"/>
    <w:basedOn w:val="Normal"/>
    <w:next w:val="Normal"/>
    <w:link w:val="SubttuloCar"/>
    <w:uiPriority w:val="11"/>
    <w:rsid w:val="0019045D"/>
    <w:pPr>
      <w:spacing w:after="560" w:line="240" w:lineRule="auto"/>
      <w:jc w:val="center"/>
    </w:pPr>
    <w:rPr>
      <w:caps/>
      <w:spacing w:val="20"/>
      <w:sz w:val="18"/>
      <w:szCs w:val="18"/>
    </w:rPr>
  </w:style>
  <w:style w:type="character" w:customStyle="1" w:styleId="SubttuloCar">
    <w:name w:val="Subtítulo Car"/>
    <w:basedOn w:val="Fuentedeprrafopredeter"/>
    <w:link w:val="Subttulo"/>
    <w:uiPriority w:val="11"/>
    <w:rsid w:val="0019045D"/>
    <w:rPr>
      <w:caps/>
      <w:spacing w:val="20"/>
      <w:sz w:val="18"/>
      <w:szCs w:val="18"/>
    </w:rPr>
  </w:style>
  <w:style w:type="character" w:styleId="Fuerte">
    <w:name w:val="Strong"/>
    <w:uiPriority w:val="22"/>
    <w:rsid w:val="0019045D"/>
    <w:rPr>
      <w:b/>
      <w:bCs/>
      <w:color w:val="943634" w:themeColor="accent2" w:themeShade="BF"/>
      <w:spacing w:val="5"/>
    </w:rPr>
  </w:style>
  <w:style w:type="character" w:styleId="nfasis">
    <w:name w:val="Emphasis"/>
    <w:uiPriority w:val="20"/>
    <w:rsid w:val="0019045D"/>
    <w:rPr>
      <w:caps/>
      <w:spacing w:val="5"/>
      <w:sz w:val="20"/>
      <w:szCs w:val="20"/>
    </w:rPr>
  </w:style>
  <w:style w:type="paragraph" w:styleId="Prrafodelista">
    <w:name w:val="List Paragraph"/>
    <w:basedOn w:val="Normal"/>
    <w:uiPriority w:val="34"/>
    <w:qFormat/>
    <w:rsid w:val="0019045D"/>
    <w:pPr>
      <w:ind w:left="720"/>
      <w:contextualSpacing/>
    </w:pPr>
  </w:style>
  <w:style w:type="paragraph" w:styleId="Cita">
    <w:name w:val="Quote"/>
    <w:basedOn w:val="Normal"/>
    <w:next w:val="Normal"/>
    <w:link w:val="CitaCar"/>
    <w:uiPriority w:val="29"/>
    <w:rsid w:val="0019045D"/>
    <w:rPr>
      <w:i/>
      <w:iCs/>
    </w:rPr>
  </w:style>
  <w:style w:type="character" w:customStyle="1" w:styleId="CitaCar">
    <w:name w:val="Cita Car"/>
    <w:basedOn w:val="Fuentedeprrafopredeter"/>
    <w:link w:val="Cita"/>
    <w:uiPriority w:val="29"/>
    <w:rsid w:val="0019045D"/>
    <w:rPr>
      <w:i/>
      <w:iCs/>
    </w:rPr>
  </w:style>
  <w:style w:type="paragraph" w:styleId="Citadestacada">
    <w:name w:val="Intense Quote"/>
    <w:basedOn w:val="Normal"/>
    <w:next w:val="Normal"/>
    <w:link w:val="CitadestacadaCar"/>
    <w:uiPriority w:val="30"/>
    <w:rsid w:val="0019045D"/>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Cs w:val="20"/>
    </w:rPr>
  </w:style>
  <w:style w:type="character" w:customStyle="1" w:styleId="CitadestacadaCar">
    <w:name w:val="Cita destacada Car"/>
    <w:basedOn w:val="Fuentedeprrafopredeter"/>
    <w:link w:val="Citadestacada"/>
    <w:uiPriority w:val="30"/>
    <w:rsid w:val="0019045D"/>
    <w:rPr>
      <w:caps/>
      <w:color w:val="622423" w:themeColor="accent2" w:themeShade="7F"/>
      <w:spacing w:val="5"/>
      <w:sz w:val="20"/>
      <w:szCs w:val="20"/>
    </w:rPr>
  </w:style>
  <w:style w:type="character" w:styleId="nfasissutil">
    <w:name w:val="Subtle Emphasis"/>
    <w:uiPriority w:val="19"/>
    <w:qFormat/>
    <w:rsid w:val="0019045D"/>
    <w:rPr>
      <w:i/>
      <w:iCs/>
    </w:rPr>
  </w:style>
  <w:style w:type="character" w:styleId="nfasisintenso">
    <w:name w:val="Intense Emphasis"/>
    <w:uiPriority w:val="21"/>
    <w:rsid w:val="0019045D"/>
    <w:rPr>
      <w:i/>
      <w:iCs/>
      <w:caps/>
      <w:spacing w:val="10"/>
      <w:sz w:val="20"/>
      <w:szCs w:val="20"/>
    </w:rPr>
  </w:style>
  <w:style w:type="character" w:styleId="Referenciasutil">
    <w:name w:val="Subtle Reference"/>
    <w:basedOn w:val="Fuentedeprrafopredeter"/>
    <w:uiPriority w:val="31"/>
    <w:rsid w:val="0019045D"/>
    <w:rPr>
      <w:rFonts w:asciiTheme="minorHAnsi" w:eastAsiaTheme="minorEastAsia" w:hAnsiTheme="minorHAnsi" w:cstheme="minorBidi"/>
      <w:i/>
      <w:iCs/>
      <w:color w:val="622423" w:themeColor="accent2" w:themeShade="7F"/>
    </w:rPr>
  </w:style>
  <w:style w:type="character" w:styleId="Referenciaintensa">
    <w:name w:val="Intense Reference"/>
    <w:uiPriority w:val="32"/>
    <w:rsid w:val="0019045D"/>
    <w:rPr>
      <w:rFonts w:asciiTheme="minorHAnsi" w:eastAsiaTheme="minorEastAsia" w:hAnsiTheme="minorHAnsi" w:cstheme="minorBidi"/>
      <w:b/>
      <w:bCs/>
      <w:i/>
      <w:iCs/>
      <w:color w:val="622423" w:themeColor="accent2" w:themeShade="7F"/>
    </w:rPr>
  </w:style>
  <w:style w:type="character" w:styleId="Ttulodellibro">
    <w:name w:val="Book Title"/>
    <w:uiPriority w:val="33"/>
    <w:rsid w:val="0019045D"/>
    <w:rPr>
      <w:caps/>
      <w:color w:val="622423" w:themeColor="accent2" w:themeShade="7F"/>
      <w:spacing w:val="5"/>
      <w:u w:color="622423" w:themeColor="accent2" w:themeShade="7F"/>
    </w:rPr>
  </w:style>
  <w:style w:type="paragraph" w:styleId="TtuloTDC">
    <w:name w:val="TOC Heading"/>
    <w:basedOn w:val="Ttulo1"/>
    <w:next w:val="Normal"/>
    <w:uiPriority w:val="39"/>
    <w:semiHidden/>
    <w:unhideWhenUsed/>
    <w:qFormat/>
    <w:rsid w:val="00AC72A9"/>
    <w:pPr>
      <w:spacing w:before="480" w:after="0"/>
      <w:outlineLvl w:val="9"/>
    </w:pPr>
    <w:rPr>
      <w:rFonts w:asciiTheme="majorHAnsi" w:hAnsiTheme="majorHAnsi"/>
      <w:color w:val="365F91" w:themeColor="accent1" w:themeShade="BF"/>
    </w:rPr>
  </w:style>
  <w:style w:type="paragraph" w:customStyle="1" w:styleId="Fechacertificacin">
    <w:name w:val="Fecha certificación"/>
    <w:basedOn w:val="Normal"/>
    <w:link w:val="FechacertificacinCar"/>
    <w:rsid w:val="00FD4D9C"/>
    <w:pPr>
      <w:jc w:val="right"/>
    </w:pPr>
    <w:rPr>
      <w:color w:val="FFFFFF" w:themeColor="background1"/>
      <w:sz w:val="28"/>
    </w:rPr>
  </w:style>
  <w:style w:type="paragraph" w:customStyle="1" w:styleId="Encabezadocarta">
    <w:name w:val="Encabezado carta"/>
    <w:basedOn w:val="Encabezado"/>
    <w:link w:val="EncabezadocartaCar"/>
    <w:rsid w:val="000B3D29"/>
    <w:pPr>
      <w:ind w:right="-661"/>
      <w:jc w:val="right"/>
    </w:pPr>
    <w:rPr>
      <w:noProof/>
      <w:lang w:eastAsia="es-MX"/>
    </w:rPr>
  </w:style>
  <w:style w:type="character" w:customStyle="1" w:styleId="FechacertificacinCar">
    <w:name w:val="Fecha certificación Car"/>
    <w:basedOn w:val="Fuentedeprrafopredeter"/>
    <w:link w:val="Fechacertificacin"/>
    <w:rsid w:val="00FD4D9C"/>
    <w:rPr>
      <w:rFonts w:ascii="Gotham Book" w:hAnsi="Gotham Book"/>
      <w:color w:val="FFFFFF" w:themeColor="background1"/>
      <w:sz w:val="28"/>
      <w:szCs w:val="24"/>
    </w:rPr>
  </w:style>
  <w:style w:type="paragraph" w:customStyle="1" w:styleId="Pginacertificacin">
    <w:name w:val="Página certificación"/>
    <w:basedOn w:val="Piedepgina"/>
    <w:link w:val="PginacertificacinCar"/>
    <w:rsid w:val="00DE3D1F"/>
    <w:rPr>
      <w:b/>
      <w:color w:val="FFFFFF" w:themeColor="background1"/>
      <w:sz w:val="40"/>
    </w:rPr>
  </w:style>
  <w:style w:type="character" w:customStyle="1" w:styleId="EncabezadocartaCar">
    <w:name w:val="Encabezado carta Car"/>
    <w:basedOn w:val="EncabezadoCar"/>
    <w:link w:val="Encabezadocarta"/>
    <w:rsid w:val="000B3D29"/>
    <w:rPr>
      <w:rFonts w:ascii="Gotham Book" w:hAnsi="Gotham Book"/>
      <w:noProof/>
      <w:sz w:val="24"/>
      <w:szCs w:val="24"/>
      <w:lang w:eastAsia="es-MX"/>
    </w:rPr>
  </w:style>
  <w:style w:type="paragraph" w:customStyle="1" w:styleId="Responsablecertificacin">
    <w:name w:val="Responsable certificación"/>
    <w:basedOn w:val="Normal"/>
    <w:link w:val="ResponsablecertificacinCar"/>
    <w:rsid w:val="000B3D29"/>
    <w:rPr>
      <w:b/>
    </w:rPr>
  </w:style>
  <w:style w:type="character" w:customStyle="1" w:styleId="PginacertificacinCar">
    <w:name w:val="Página certificación Car"/>
    <w:basedOn w:val="PiedepginaCar"/>
    <w:link w:val="Pginacertificacin"/>
    <w:rsid w:val="00DE3D1F"/>
    <w:rPr>
      <w:rFonts w:ascii="Gotham Book" w:hAnsi="Gotham Book"/>
      <w:b/>
      <w:color w:val="FFFFFF" w:themeColor="background1"/>
      <w:sz w:val="40"/>
      <w:szCs w:val="24"/>
    </w:rPr>
  </w:style>
  <w:style w:type="table" w:styleId="Tablaconcuadrcula">
    <w:name w:val="Table Grid"/>
    <w:basedOn w:val="Tablanormal"/>
    <w:uiPriority w:val="59"/>
    <w:rsid w:val="00E549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sponsablecertificacinCar">
    <w:name w:val="Responsable certificación Car"/>
    <w:basedOn w:val="Fuentedeprrafopredeter"/>
    <w:link w:val="Responsablecertificacin"/>
    <w:rsid w:val="000B3D29"/>
    <w:rPr>
      <w:rFonts w:ascii="Gotham Book" w:hAnsi="Gotham Book"/>
      <w:b/>
      <w:sz w:val="24"/>
      <w:szCs w:val="24"/>
    </w:rPr>
  </w:style>
  <w:style w:type="table" w:customStyle="1" w:styleId="Estilo1">
    <w:name w:val="Estilo1"/>
    <w:basedOn w:val="Banorte"/>
    <w:uiPriority w:val="99"/>
    <w:rsid w:val="00E549F7"/>
    <w:pPr>
      <w:jc w:val="center"/>
    </w:pPr>
    <w:rPr>
      <w:rFonts w:ascii="Gotham Book" w:hAnsi="Gotham Book"/>
      <w:b/>
      <w:sz w:val="24"/>
    </w:rPr>
    <w:tblPr>
      <w:tblBorders>
        <w:top w:val="single" w:sz="12" w:space="0" w:color="EB0029"/>
        <w:left w:val="single" w:sz="12" w:space="0" w:color="EB0029"/>
        <w:bottom w:val="single" w:sz="12" w:space="0" w:color="EB0029"/>
        <w:right w:val="single" w:sz="12" w:space="0" w:color="EB0029"/>
        <w:insideH w:val="single" w:sz="12" w:space="0" w:color="EB0029"/>
      </w:tblBorders>
    </w:tblPr>
    <w:tcPr>
      <w:vAlign w:val="center"/>
    </w:tcPr>
    <w:tblStylePr w:type="firstRow">
      <w:pPr>
        <w:jc w:val="center"/>
      </w:pPr>
      <w:rPr>
        <w:rFonts w:ascii="Gotham Book" w:hAnsi="Gotham Book"/>
        <w:b/>
        <w:color w:val="FFFFFF" w:themeColor="background1"/>
        <w:sz w:val="24"/>
      </w:rPr>
      <w:tblPr/>
      <w:tcPr>
        <w:shd w:val="clear" w:color="auto" w:fill="EB0029"/>
        <w:vAlign w:val="center"/>
      </w:tcPr>
    </w:tblStylePr>
    <w:tblStylePr w:type="firstCol">
      <w:rPr>
        <w:rFonts w:ascii="Arial" w:hAnsi="Arial"/>
        <w:b/>
        <w:sz w:val="20"/>
      </w:rPr>
    </w:tblStylePr>
  </w:style>
  <w:style w:type="table" w:customStyle="1" w:styleId="CertificacinBanorte">
    <w:name w:val="Certificación Banorte"/>
    <w:basedOn w:val="Estilo1"/>
    <w:uiPriority w:val="99"/>
    <w:rsid w:val="00F01DCA"/>
    <w:tblPr/>
    <w:tblStylePr w:type="firstRow">
      <w:pPr>
        <w:jc w:val="center"/>
      </w:pPr>
      <w:rPr>
        <w:rFonts w:ascii="Gotham Book" w:hAnsi="Gotham Book"/>
        <w:b/>
        <w:color w:val="FFFFFF" w:themeColor="background1"/>
        <w:sz w:val="24"/>
      </w:rPr>
      <w:tblPr/>
      <w:tcPr>
        <w:shd w:val="clear" w:color="auto" w:fill="EB0029"/>
        <w:vAlign w:val="center"/>
      </w:tcPr>
    </w:tblStylePr>
    <w:tblStylePr w:type="firstCol">
      <w:rPr>
        <w:rFonts w:ascii="Arial" w:hAnsi="Arial"/>
        <w:b/>
        <w:sz w:val="20"/>
      </w:rPr>
    </w:tblStylePr>
  </w:style>
  <w:style w:type="table" w:styleId="Sombreadoclaro">
    <w:name w:val="Light Shading"/>
    <w:basedOn w:val="Tablanormal"/>
    <w:uiPriority w:val="60"/>
    <w:rsid w:val="00F01DC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rsid w:val="00FE0F54"/>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994286">
      <w:bodyDiv w:val="1"/>
      <w:marLeft w:val="0"/>
      <w:marRight w:val="0"/>
      <w:marTop w:val="0"/>
      <w:marBottom w:val="0"/>
      <w:divBdr>
        <w:top w:val="none" w:sz="0" w:space="0" w:color="auto"/>
        <w:left w:val="none" w:sz="0" w:space="0" w:color="auto"/>
        <w:bottom w:val="none" w:sz="0" w:space="0" w:color="auto"/>
        <w:right w:val="none" w:sz="0" w:space="0" w:color="auto"/>
      </w:divBdr>
    </w:div>
    <w:div w:id="755783392">
      <w:bodyDiv w:val="1"/>
      <w:marLeft w:val="0"/>
      <w:marRight w:val="0"/>
      <w:marTop w:val="0"/>
      <w:marBottom w:val="0"/>
      <w:divBdr>
        <w:top w:val="none" w:sz="0" w:space="0" w:color="auto"/>
        <w:left w:val="none" w:sz="0" w:space="0" w:color="auto"/>
        <w:bottom w:val="none" w:sz="0" w:space="0" w:color="auto"/>
        <w:right w:val="none" w:sz="0" w:space="0" w:color="auto"/>
      </w:divBdr>
    </w:div>
    <w:div w:id="798063685">
      <w:bodyDiv w:val="1"/>
      <w:marLeft w:val="0"/>
      <w:marRight w:val="0"/>
      <w:marTop w:val="0"/>
      <w:marBottom w:val="0"/>
      <w:divBdr>
        <w:top w:val="none" w:sz="0" w:space="0" w:color="auto"/>
        <w:left w:val="none" w:sz="0" w:space="0" w:color="auto"/>
        <w:bottom w:val="none" w:sz="0" w:space="0" w:color="auto"/>
        <w:right w:val="none" w:sz="0" w:space="0" w:color="auto"/>
      </w:divBdr>
    </w:div>
    <w:div w:id="997270248">
      <w:bodyDiv w:val="1"/>
      <w:marLeft w:val="0"/>
      <w:marRight w:val="0"/>
      <w:marTop w:val="0"/>
      <w:marBottom w:val="0"/>
      <w:divBdr>
        <w:top w:val="none" w:sz="0" w:space="0" w:color="auto"/>
        <w:left w:val="none" w:sz="0" w:space="0" w:color="auto"/>
        <w:bottom w:val="none" w:sz="0" w:space="0" w:color="auto"/>
        <w:right w:val="none" w:sz="0" w:space="0" w:color="auto"/>
      </w:divBdr>
    </w:div>
    <w:div w:id="1340228908">
      <w:bodyDiv w:val="1"/>
      <w:marLeft w:val="0"/>
      <w:marRight w:val="0"/>
      <w:marTop w:val="0"/>
      <w:marBottom w:val="0"/>
      <w:divBdr>
        <w:top w:val="none" w:sz="0" w:space="0" w:color="auto"/>
        <w:left w:val="none" w:sz="0" w:space="0" w:color="auto"/>
        <w:bottom w:val="none" w:sz="0" w:space="0" w:color="auto"/>
        <w:right w:val="none" w:sz="0" w:space="0" w:color="auto"/>
      </w:divBdr>
    </w:div>
    <w:div w:id="1423451267">
      <w:bodyDiv w:val="1"/>
      <w:marLeft w:val="0"/>
      <w:marRight w:val="0"/>
      <w:marTop w:val="0"/>
      <w:marBottom w:val="0"/>
      <w:divBdr>
        <w:top w:val="none" w:sz="0" w:space="0" w:color="auto"/>
        <w:left w:val="none" w:sz="0" w:space="0" w:color="auto"/>
        <w:bottom w:val="none" w:sz="0" w:space="0" w:color="auto"/>
        <w:right w:val="none" w:sz="0" w:space="0" w:color="auto"/>
      </w:divBdr>
    </w:div>
    <w:div w:id="1512333494">
      <w:bodyDiv w:val="1"/>
      <w:marLeft w:val="0"/>
      <w:marRight w:val="0"/>
      <w:marTop w:val="0"/>
      <w:marBottom w:val="0"/>
      <w:divBdr>
        <w:top w:val="none" w:sz="0" w:space="0" w:color="auto"/>
        <w:left w:val="none" w:sz="0" w:space="0" w:color="auto"/>
        <w:bottom w:val="none" w:sz="0" w:space="0" w:color="auto"/>
        <w:right w:val="none" w:sz="0" w:space="0" w:color="auto"/>
      </w:divBdr>
    </w:div>
    <w:div w:id="1556700194">
      <w:bodyDiv w:val="1"/>
      <w:marLeft w:val="0"/>
      <w:marRight w:val="0"/>
      <w:marTop w:val="0"/>
      <w:marBottom w:val="0"/>
      <w:divBdr>
        <w:top w:val="none" w:sz="0" w:space="0" w:color="auto"/>
        <w:left w:val="none" w:sz="0" w:space="0" w:color="auto"/>
        <w:bottom w:val="none" w:sz="0" w:space="0" w:color="auto"/>
        <w:right w:val="none" w:sz="0" w:space="0" w:color="auto"/>
      </w:divBdr>
    </w:div>
    <w:div w:id="1735398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jpeg"/></Relationships>
</file>

<file path=word/_rels/header2.xml.rels><?xml version="1.0" encoding="UTF-8"?><Relationships xmlns="http://schemas.openxmlformats.org/package/2006/relationships"><Relationship Id="rId1" Type="http://schemas.openxmlformats.org/officeDocument/2006/relationships/image" Target="media/image2.jpeg"/></Relationships>
</file>

<file path=word/_rels/settings.xml.rels><?xml version="1.0" encoding="UTF-8"?><Relationships xmlns="http://schemas.openxmlformats.org/package/2006/relationships"><Relationship Id="rId1" Type="http://schemas.openxmlformats.org/officeDocument/2006/relationships/attachedTemplate" Target="file:///C:\Users\hitss\Desktop\Nuevas%20Cartas\Plantilla%20documentos%20Banorte(buena).dotx" TargetMode="External"/></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6C0FB5CF8345A6B43FE95E50921AE2"/>
        <w:category>
          <w:name w:val="General"/>
          <w:gallery w:val="placeholder"/>
        </w:category>
        <w:types>
          <w:type w:val="bbPlcHdr"/>
        </w:types>
        <w:behaviors>
          <w:behavior w:val="content"/>
        </w:behaviors>
        <w:guid w:val="{091212FB-E634-4D71-AB32-0DAC1A253C47}"/>
      </w:docPartPr>
      <w:docPartBody>
        <w:p w:rsidR="00C90232" w:rsidRDefault="00340099" w:rsidP="00340099">
          <w:pPr>
            <w:pStyle w:val="8C6C0FB5CF8345A6B43FE95E50921AE2"/>
          </w:pPr>
          <w:r w:rsidRPr="00780639">
            <w:rPr>
              <w:rStyle w:val="Textodelmarcadordeposicin"/>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otham Book">
    <w:altName w:val="Calibri"/>
    <w:panose1 w:val="00000000000000000000"/>
    <w:charset w:val="00"/>
    <w:family w:val="modern"/>
    <w:notTrueType/>
    <w:pitch w:val="variable"/>
    <w:sig w:usb0="800000AF" w:usb1="50000048" w:usb2="00000000" w:usb3="00000000" w:csb0="0000011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0099"/>
    <w:rsid w:val="00004643"/>
    <w:rsid w:val="000372F1"/>
    <w:rsid w:val="0007686C"/>
    <w:rsid w:val="00080A5F"/>
    <w:rsid w:val="00097434"/>
    <w:rsid w:val="000A0F62"/>
    <w:rsid w:val="000E6EE4"/>
    <w:rsid w:val="001210CE"/>
    <w:rsid w:val="00126F51"/>
    <w:rsid w:val="00251ED2"/>
    <w:rsid w:val="00274569"/>
    <w:rsid w:val="002D2370"/>
    <w:rsid w:val="002D5D17"/>
    <w:rsid w:val="002E6857"/>
    <w:rsid w:val="002F1B6E"/>
    <w:rsid w:val="00340099"/>
    <w:rsid w:val="00377D0F"/>
    <w:rsid w:val="00381F08"/>
    <w:rsid w:val="00384EBF"/>
    <w:rsid w:val="003911E4"/>
    <w:rsid w:val="003A0970"/>
    <w:rsid w:val="003E6D34"/>
    <w:rsid w:val="00437E1C"/>
    <w:rsid w:val="00465E10"/>
    <w:rsid w:val="004D29A0"/>
    <w:rsid w:val="00536BB4"/>
    <w:rsid w:val="00540FF9"/>
    <w:rsid w:val="005C3FE7"/>
    <w:rsid w:val="00625E14"/>
    <w:rsid w:val="00627DAC"/>
    <w:rsid w:val="00645311"/>
    <w:rsid w:val="00654AD3"/>
    <w:rsid w:val="00681A50"/>
    <w:rsid w:val="006C07B1"/>
    <w:rsid w:val="006F273E"/>
    <w:rsid w:val="00733FA8"/>
    <w:rsid w:val="00736EEF"/>
    <w:rsid w:val="00791844"/>
    <w:rsid w:val="00797814"/>
    <w:rsid w:val="007A2BED"/>
    <w:rsid w:val="007B4297"/>
    <w:rsid w:val="008B1620"/>
    <w:rsid w:val="0090773B"/>
    <w:rsid w:val="00916CA7"/>
    <w:rsid w:val="00934CBC"/>
    <w:rsid w:val="009539C2"/>
    <w:rsid w:val="0096391F"/>
    <w:rsid w:val="009A0CE8"/>
    <w:rsid w:val="009D6E76"/>
    <w:rsid w:val="00A175DB"/>
    <w:rsid w:val="00A90FD5"/>
    <w:rsid w:val="00B1522C"/>
    <w:rsid w:val="00B648A1"/>
    <w:rsid w:val="00B83A72"/>
    <w:rsid w:val="00B87C9D"/>
    <w:rsid w:val="00C022DD"/>
    <w:rsid w:val="00C131E1"/>
    <w:rsid w:val="00C15DF8"/>
    <w:rsid w:val="00C90232"/>
    <w:rsid w:val="00D367DE"/>
    <w:rsid w:val="00E6193B"/>
    <w:rsid w:val="00E87B23"/>
    <w:rsid w:val="00EC79B3"/>
    <w:rsid w:val="00EF1385"/>
    <w:rsid w:val="00F32BC5"/>
    <w:rsid w:val="00F554CC"/>
    <w:rsid w:val="00F67F20"/>
    <w:rsid w:val="00FB5B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1F08"/>
    <w:rPr>
      <w:color w:val="808080"/>
    </w:rPr>
  </w:style>
  <w:style w:type="paragraph" w:customStyle="1" w:styleId="8C6C0FB5CF8345A6B43FE95E50921AE2">
    <w:name w:val="8C6C0FB5CF8345A6B43FE95E50921AE2"/>
    <w:rsid w:val="003400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B1A19B73A23C744FA5330914D300BD91" ma:contentTypeVersion="0" ma:contentTypeDescription="Crear nuevo documento." ma:contentTypeScope="" ma:versionID="b5f03b85e30ac3baac945584b5a34a32">
  <xsd:schema xmlns:xsd="http://www.w3.org/2001/XMLSchema" xmlns:xs="http://www.w3.org/2001/XMLSchema" xmlns:p="http://schemas.microsoft.com/office/2006/metadata/properties" targetNamespace="http://schemas.microsoft.com/office/2006/metadata/properties" ma:root="true" ma:fieldsID="ebba8a198e9bb40c3eeca6d0bd41257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168046-5428-4FC1-B95E-A33D919DDD1D}">
  <ds:schemaRefs>
    <ds:schemaRef ds:uri="http://schemas.microsoft.com/sharepoint/v3/contenttype/forms"/>
  </ds:schemaRefs>
</ds:datastoreItem>
</file>

<file path=customXml/itemProps2.xml><?xml version="1.0" encoding="utf-8"?>
<ds:datastoreItem xmlns:ds="http://schemas.openxmlformats.org/officeDocument/2006/customXml" ds:itemID="{6A4E95F3-C3F3-450C-9EF3-30E68878F3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7336E07-5943-47CA-A340-72763E37DFAA}">
  <ds:schemaRefs>
    <ds:schemaRef ds:uri="http://schemas.openxmlformats.org/officeDocument/2006/bibliography"/>
  </ds:schemaRefs>
</ds:datastoreItem>
</file>

<file path=customXml/itemProps4.xml><?xml version="1.0" encoding="utf-8"?>
<ds:datastoreItem xmlns:ds="http://schemas.openxmlformats.org/officeDocument/2006/customXml" ds:itemID="{D91A981D-A4FC-40A9-827B-553F883D8D39}">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855f820d-0400-40a6-af9b-d2793512cd2f}" enabled="1" method="Standard" siteId="{5d638bf1-7afd-4f6e-a308-2245d53ac2db}" removed="0"/>
</clbl:labelList>
</file>

<file path=docProps/app.xml><?xml version="1.0" encoding="utf-8"?>
<Properties xmlns="http://schemas.openxmlformats.org/officeDocument/2006/extended-properties" xmlns:vt="http://schemas.openxmlformats.org/officeDocument/2006/docPropsVTypes">
  <Template>Plantilla documentos Banorte(buena).dotx</Template>
  <TotalTime>1238</TotalTime>
  <Pages>4</Pages>
  <Words>552</Words>
  <Characters>3041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hitss</dc:creator>
  <cp:lastModifiedBy>OSCAR EDUARDO WONG MARTINEZ</cp:lastModifiedBy>
  <cp:revision>110</cp:revision>
  <cp:lastPrinted>2018-04-12T20:06:00Z</cp:lastPrinted>
  <dcterms:created xsi:type="dcterms:W3CDTF">2021-02-18T19:50:00Z</dcterms:created>
  <dcterms:modified xsi:type="dcterms:W3CDTF">2026-04-28T23:54:00Z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0x010100B1A19B73A23C744FA5330914D300BD91</vt:lpwstr>
  </property>
  <property fmtid="{D5CDD505-2E9C-101B-9397-08002B2CF9AE}" pid="3" name="MSIP_Label_a89a1875-40a8-458a-920d-ba0c6646effe_Enabled">
    <vt:lpwstr>True</vt:lpwstr>
  </property>
  <property fmtid="{D5CDD505-2E9C-101B-9397-08002B2CF9AE}" pid="4" name="MSIP_Label_a89a1875-40a8-458a-920d-ba0c6646effe_SiteId">
    <vt:lpwstr>5d638bf1-7afd-4f6e-a308-2245d53ac2db</vt:lpwstr>
  </property>
  <property fmtid="{D5CDD505-2E9C-101B-9397-08002B2CF9AE}" pid="5" name="MSIP_Label_a89a1875-40a8-458a-920d-ba0c6646effe_Owner">
    <vt:lpwstr>A3747185@banorte.com</vt:lpwstr>
  </property>
  <property fmtid="{D5CDD505-2E9C-101B-9397-08002B2CF9AE}" pid="6" name="MSIP_Label_a89a1875-40a8-458a-920d-ba0c6646effe_SetDate">
    <vt:lpwstr>2020-05-12T17:23:01.2342567Z</vt:lpwstr>
  </property>
  <property fmtid="{D5CDD505-2E9C-101B-9397-08002B2CF9AE}" pid="7" name="MSIP_Label_a89a1875-40a8-458a-920d-ba0c6646effe_Name">
    <vt:lpwstr>Información Pública</vt:lpwstr>
  </property>
  <property fmtid="{D5CDD505-2E9C-101B-9397-08002B2CF9AE}" pid="8" name="MSIP_Label_a89a1875-40a8-458a-920d-ba0c6646effe_Application">
    <vt:lpwstr>Microsoft Azure Information Protection</vt:lpwstr>
  </property>
  <property fmtid="{D5CDD505-2E9C-101B-9397-08002B2CF9AE}" pid="9" name="MSIP_Label_a89a1875-40a8-458a-920d-ba0c6646effe_Extended_MSFT_Method">
    <vt:lpwstr>Manual</vt:lpwstr>
  </property>
  <property fmtid="{D5CDD505-2E9C-101B-9397-08002B2CF9AE}" pid="10" name="Sensitivity">
    <vt:lpwstr>Información Pública</vt:lpwstr>
  </property>
</Properties>
</file>